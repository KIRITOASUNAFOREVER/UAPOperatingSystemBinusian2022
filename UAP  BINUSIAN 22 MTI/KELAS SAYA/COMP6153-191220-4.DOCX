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31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"/>
        <w:gridCol w:w="254"/>
        <w:gridCol w:w="1143"/>
        <w:gridCol w:w="2459"/>
        <w:gridCol w:w="1755"/>
        <w:gridCol w:w="1587"/>
        <w:gridCol w:w="2156"/>
      </w:tblGrid>
      <w:tr w:rsidR="002B0D89" w14:paraId="5C5134E0" w14:textId="77777777" w:rsidTr="00AF646C">
        <w:trPr>
          <w:cantSplit/>
          <w:trHeight w:val="408"/>
        </w:trPr>
        <w:tc>
          <w:tcPr>
            <w:tcW w:w="4999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3919A40" w14:textId="48B4B5E9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bookmarkStart w:id="0" w:name="_Hlk56603907"/>
            <w:bookmarkEnd w:id="0"/>
            <w:r>
              <w:rPr>
                <w:rFonts w:ascii="Arial" w:hAnsi="Arial" w:cs="Arial"/>
                <w:b/>
                <w:lang w:val="id-ID"/>
              </w:rPr>
              <w:t>Ujian Akhir</w:t>
            </w:r>
            <w:r w:rsidR="004C058C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id-ID"/>
              </w:rPr>
              <w:t xml:space="preserve">Praktikum </w:t>
            </w:r>
            <w:r>
              <w:rPr>
                <w:rFonts w:ascii="Arial" w:hAnsi="Arial" w:cs="Arial"/>
                <w:b/>
              </w:rPr>
              <w:t xml:space="preserve">- </w:t>
            </w:r>
            <w:r>
              <w:rPr>
                <w:rFonts w:ascii="Arial" w:hAnsi="Arial" w:cs="Arial"/>
                <w:b/>
                <w:lang w:val="id-ID"/>
              </w:rPr>
              <w:t xml:space="preserve">Semester </w:t>
            </w:r>
            <w:proofErr w:type="spellStart"/>
            <w:r w:rsidR="001B6D32">
              <w:rPr>
                <w:rFonts w:ascii="Arial" w:hAnsi="Arial" w:cs="Arial"/>
                <w:b/>
              </w:rPr>
              <w:t>Ganjil</w:t>
            </w:r>
            <w:proofErr w:type="spellEnd"/>
            <w:r w:rsidR="0090795F">
              <w:rPr>
                <w:rFonts w:ascii="Arial" w:hAnsi="Arial" w:cs="Arial"/>
                <w:b/>
              </w:rPr>
              <w:t xml:space="preserve"> </w:t>
            </w:r>
            <w:r w:rsidR="0066799E">
              <w:rPr>
                <w:rFonts w:ascii="Arial" w:hAnsi="Arial" w:cs="Arial"/>
                <w:b/>
              </w:rPr>
              <w:t>2020</w:t>
            </w:r>
            <w:r>
              <w:rPr>
                <w:rFonts w:ascii="Arial" w:hAnsi="Arial" w:cs="Arial"/>
                <w:b/>
                <w:lang w:val="id-ID"/>
              </w:rPr>
              <w:t>/</w:t>
            </w:r>
            <w:r w:rsidR="0066799E">
              <w:rPr>
                <w:rFonts w:ascii="Arial" w:hAnsi="Arial" w:cs="Arial"/>
                <w:b/>
              </w:rPr>
              <w:t>2021</w:t>
            </w:r>
          </w:p>
          <w:p w14:paraId="63D77931" w14:textId="7FB16BB1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Practicum Final Exam</w:t>
            </w:r>
            <w:r>
              <w:rPr>
                <w:rFonts w:ascii="Arial" w:hAnsi="Arial" w:cs="Arial"/>
                <w:i/>
                <w:sz w:val="16"/>
              </w:rPr>
              <w:t xml:space="preserve"> </w:t>
            </w:r>
            <w:r w:rsidR="0090795F">
              <w:rPr>
                <w:rFonts w:ascii="Arial" w:hAnsi="Arial" w:cs="Arial"/>
                <w:i/>
                <w:sz w:val="16"/>
              </w:rPr>
              <w:t>–</w:t>
            </w:r>
            <w:r w:rsidR="00643B45">
              <w:rPr>
                <w:rFonts w:ascii="Arial" w:hAnsi="Arial" w:cs="Arial"/>
                <w:i/>
                <w:sz w:val="16"/>
              </w:rPr>
              <w:t xml:space="preserve">Odd 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Semester Year </w:t>
            </w:r>
            <w:r w:rsidR="0066799E">
              <w:rPr>
                <w:rFonts w:ascii="Arial" w:hAnsi="Arial" w:cs="Arial"/>
                <w:i/>
                <w:sz w:val="16"/>
              </w:rPr>
              <w:t>2020</w:t>
            </w:r>
            <w:r>
              <w:rPr>
                <w:rFonts w:ascii="Arial" w:hAnsi="Arial" w:cs="Arial"/>
                <w:i/>
                <w:sz w:val="16"/>
                <w:lang w:val="id-ID"/>
              </w:rPr>
              <w:t>/</w:t>
            </w:r>
            <w:r w:rsidR="0066799E">
              <w:rPr>
                <w:rFonts w:ascii="Arial" w:hAnsi="Arial" w:cs="Arial"/>
                <w:i/>
                <w:sz w:val="16"/>
              </w:rPr>
              <w:t>2021</w:t>
            </w:r>
          </w:p>
        </w:tc>
      </w:tr>
      <w:tr w:rsidR="002B0D89" w14:paraId="3BBFAB9C" w14:textId="77777777" w:rsidTr="00AF646C">
        <w:trPr>
          <w:cantSplit/>
          <w:trHeight w:val="512"/>
        </w:trPr>
        <w:tc>
          <w:tcPr>
            <w:tcW w:w="1114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665AA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</w:p>
          <w:p w14:paraId="1BB18ED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</w:p>
        </w:tc>
        <w:tc>
          <w:tcPr>
            <w:tcW w:w="28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700AEB3" w14:textId="5D6DAA64" w:rsidR="00312E5C" w:rsidRDefault="00DB1975" w:rsidP="001F27E2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COMP6153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Operating System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03AD30F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62B9EF02" wp14:editId="12131657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6EE9FF6E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43274C40" w14:textId="77777777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55A4FF27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Class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5DD5515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715DF46" w14:textId="11E7BF08" w:rsidR="001C06F6" w:rsidRPr="00882F51" w:rsidRDefault="00882F51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BB08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232F55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Mulai</w:t>
            </w:r>
          </w:p>
          <w:p w14:paraId="79DBC4D7" w14:textId="77777777" w:rsidR="001C06F6" w:rsidRPr="00882F51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7F1B5AC5" w14:textId="5A327D7E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882F51">
              <w:rPr>
                <w:rFonts w:ascii="Arial" w:hAnsi="Arial" w:cs="Arial"/>
                <w:b/>
                <w:sz w:val="18"/>
              </w:rPr>
              <w:t>19</w:t>
            </w:r>
            <w:r w:rsidR="00DB1975">
              <w:rPr>
                <w:rFonts w:ascii="Arial" w:hAnsi="Arial" w:cs="Arial"/>
                <w:b/>
                <w:sz w:val="18"/>
              </w:rPr>
              <w:t xml:space="preserve"> </w:t>
            </w:r>
            <w:r w:rsidR="00882F51">
              <w:rPr>
                <w:rFonts w:ascii="Arial" w:hAnsi="Arial" w:cs="Arial"/>
                <w:b/>
                <w:sz w:val="18"/>
              </w:rPr>
              <w:t xml:space="preserve">December </w:t>
            </w:r>
            <w:r w:rsidR="00DB1975">
              <w:rPr>
                <w:rFonts w:ascii="Arial" w:hAnsi="Arial" w:cs="Arial"/>
                <w:b/>
                <w:sz w:val="18"/>
              </w:rPr>
              <w:t>202</w:t>
            </w:r>
            <w:r w:rsidR="00E16614"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577642B5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5E30B13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F90B76" w14:textId="77777777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3961F1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F3D9B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9B4217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Mulai</w:t>
            </w:r>
          </w:p>
          <w:p w14:paraId="334363F1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Time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B5DEA7F" w14:textId="46909F9F" w:rsidR="001C06F6" w:rsidRPr="00AF3F0A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  <w:r w:rsidR="001F3F61">
              <w:rPr>
                <w:rFonts w:ascii="Arial" w:hAnsi="Arial" w:cs="Arial"/>
                <w:b/>
                <w:sz w:val="18"/>
              </w:rPr>
              <w:t xml:space="preserve"> </w:t>
            </w:r>
            <w:r w:rsidR="00882F51">
              <w:rPr>
                <w:rFonts w:ascii="Arial" w:hAnsi="Arial" w:cs="Arial"/>
                <w:b/>
                <w:sz w:val="18"/>
              </w:rPr>
              <w:t>13</w:t>
            </w:r>
            <w:r w:rsidR="00DB1975">
              <w:rPr>
                <w:rFonts w:ascii="Arial" w:hAnsi="Arial" w:cs="Arial"/>
                <w:b/>
                <w:sz w:val="18"/>
              </w:rPr>
              <w:t>.20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CF9CABA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13D8F20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22CB902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68C26B26" w14:textId="77777777" w:rsidR="001C06F6" w:rsidRDefault="00B85C90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5958074" w14:textId="77777777" w:rsidR="001C06F6" w:rsidRPr="00DA7A95" w:rsidRDefault="00B85C90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C33B547" w14:textId="77777777" w:rsidR="00882F51" w:rsidRPr="00882F51" w:rsidRDefault="00882F51" w:rsidP="00882F5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882F5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D6353 - Michael </w:t>
            </w:r>
            <w:proofErr w:type="spellStart"/>
            <w:r w:rsidRPr="00882F5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Wairisal</w:t>
            </w:r>
            <w:proofErr w:type="spellEnd"/>
            <w:r w:rsidRPr="00882F5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882F5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S.Kom</w:t>
            </w:r>
            <w:proofErr w:type="spellEnd"/>
            <w:r w:rsidRPr="00882F5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, M.TI</w:t>
            </w:r>
          </w:p>
          <w:p w14:paraId="0F2763D5" w14:textId="532E4C0C" w:rsidR="001C06F6" w:rsidRPr="00882F51" w:rsidRDefault="001C06F6" w:rsidP="00DB1975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2D92C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Selesai</w:t>
            </w:r>
          </w:p>
          <w:p w14:paraId="7064E98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6A5FEF61" w14:textId="4CF2686F" w:rsidR="001C06F6" w:rsidRDefault="00BB317B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882F51">
              <w:rPr>
                <w:rFonts w:ascii="Arial" w:hAnsi="Arial" w:cs="Arial"/>
                <w:b/>
                <w:sz w:val="18"/>
              </w:rPr>
              <w:t xml:space="preserve">19 December </w:t>
            </w:r>
            <w:r w:rsidR="00DB1975">
              <w:rPr>
                <w:rFonts w:ascii="Arial" w:hAnsi="Arial" w:cs="Arial"/>
                <w:b/>
                <w:sz w:val="18"/>
              </w:rPr>
              <w:t>202</w:t>
            </w:r>
            <w:r w:rsidR="00E16614"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D6F4882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409A1965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21A887A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969FBD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1F075CC" w14:textId="77777777" w:rsidR="001C06F6" w:rsidRPr="00D843FE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10E40082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Selesai</w:t>
            </w:r>
          </w:p>
          <w:p w14:paraId="15F43633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Time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4CFF421" w14:textId="6A36B648" w:rsidR="001C06F6" w:rsidRPr="001F3F61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BB317B">
              <w:rPr>
                <w:rFonts w:ascii="Arial" w:hAnsi="Arial" w:cs="Arial"/>
                <w:b/>
                <w:sz w:val="18"/>
              </w:rPr>
              <w:t>15</w:t>
            </w:r>
            <w:r w:rsidR="00DB1975">
              <w:rPr>
                <w:rFonts w:ascii="Arial" w:hAnsi="Arial" w:cs="Arial"/>
                <w:b/>
                <w:sz w:val="18"/>
              </w:rPr>
              <w:t>.20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8D57945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72CCFC8C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3D01844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7E3CE76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0186DA3A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2D6E9B58" w14:textId="77777777" w:rsidR="00813100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68379582" w14:textId="77777777" w:rsidR="00127B69" w:rsidRPr="00D64B67" w:rsidRDefault="00127B69" w:rsidP="00127B69">
      <w:pPr>
        <w:numPr>
          <w:ilvl w:val="0"/>
          <w:numId w:val="3"/>
        </w:numPr>
        <w:tabs>
          <w:tab w:val="center" w:pos="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376F8CB2" w14:textId="77777777" w:rsidR="00127B69" w:rsidRPr="00B37A53" w:rsidRDefault="00127B69" w:rsidP="00127B69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4D7554CA" w14:textId="77777777" w:rsidR="00127B69" w:rsidRDefault="00127B69" w:rsidP="00127B69">
      <w:pPr>
        <w:numPr>
          <w:ilvl w:val="0"/>
          <w:numId w:val="3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2942B834" w14:textId="77777777" w:rsidR="00127B69" w:rsidRDefault="00127B69" w:rsidP="00127B69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564585D1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442B7400" w14:textId="77777777" w:rsidR="00813100" w:rsidRPr="0021077F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520DEC01" w14:textId="23B92A1D" w:rsidR="00813100" w:rsidRPr="0021077F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 w:rsidR="00211022">
        <w:rPr>
          <w:lang w:eastAsia="x-none"/>
        </w:rPr>
        <w:t xml:space="preserve">, </w:t>
      </w:r>
      <w:proofErr w:type="spellStart"/>
      <w:r w:rsidR="00211022">
        <w:rPr>
          <w:lang w:eastAsia="x-none"/>
        </w:rPr>
        <w:t>apabila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terlambat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mengumpulkan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maka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jawaban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tidak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dikoreksi</w:t>
      </w:r>
      <w:proofErr w:type="spellEnd"/>
      <w:r w:rsidR="00211022">
        <w:rPr>
          <w:lang w:eastAsia="x-none"/>
        </w:rPr>
        <w:t xml:space="preserve"> dan </w:t>
      </w:r>
      <w:proofErr w:type="spellStart"/>
      <w:r w:rsidR="00211022">
        <w:rPr>
          <w:lang w:eastAsia="x-none"/>
        </w:rPr>
        <w:t>nilai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mahasiswa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adalah</w:t>
      </w:r>
      <w:proofErr w:type="spellEnd"/>
      <w:r w:rsidR="00211022">
        <w:rPr>
          <w:lang w:eastAsia="x-none"/>
        </w:rPr>
        <w:t xml:space="preserve"> 0</w:t>
      </w:r>
    </w:p>
    <w:p w14:paraId="7B23D18E" w14:textId="5282E960" w:rsidR="00813100" w:rsidRPr="00AE0C0C" w:rsidRDefault="00B85C90" w:rsidP="0033715E">
      <w:pPr>
        <w:tabs>
          <w:tab w:val="center" w:pos="0"/>
          <w:tab w:val="right" w:pos="8640"/>
        </w:tabs>
        <w:spacing w:line="276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 w:rsidR="00AE0C0C">
        <w:rPr>
          <w:i/>
          <w:sz w:val="20"/>
          <w:szCs w:val="20"/>
          <w:lang w:eastAsia="x-none"/>
        </w:rPr>
        <w:t xml:space="preserve">, if not, then the answer will not be </w:t>
      </w:r>
      <w:r w:rsidR="00AF646C">
        <w:rPr>
          <w:i/>
          <w:sz w:val="20"/>
          <w:szCs w:val="20"/>
          <w:lang w:eastAsia="x-none"/>
        </w:rPr>
        <w:t>checked,</w:t>
      </w:r>
      <w:r w:rsidR="00AE0C0C">
        <w:rPr>
          <w:i/>
          <w:sz w:val="20"/>
          <w:szCs w:val="20"/>
          <w:lang w:eastAsia="x-none"/>
        </w:rPr>
        <w:t xml:space="preserve"> and the students will receive 0 (ZERO)</w:t>
      </w:r>
    </w:p>
    <w:p w14:paraId="282B23B5" w14:textId="77777777" w:rsidR="00813100" w:rsidRDefault="00B85C90" w:rsidP="0033715E">
      <w:pPr>
        <w:numPr>
          <w:ilvl w:val="0"/>
          <w:numId w:val="11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1A05989E" w14:textId="77777777" w:rsidR="00813100" w:rsidRDefault="00B85C90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63BCB246" w14:textId="77777777" w:rsidR="003E647C" w:rsidRDefault="00C85B11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CCFB1" wp14:editId="7AC862BC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6629400" cy="0"/>
                <wp:effectExtent l="0" t="0" r="0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802F7" id="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3pt" to="522pt,9.3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On7cGvAQAAWwMAAA4AAABkcnMvZTJvRG9jLnhtbKxTTW8bIRC9V+p/QNzr3ViJ1SCvc0ia&#10;XtI2UtofMAbWiwoMAuxd//sO+CN1c4u6B8TwZh7z3rDLu8lZttMxGfQdv5q1nGkvURm/6fivn4+f&#10;PnOWMngFFr3u+F4nfrf6+GE5BqHnOKBVOjIi8UmMoeNDzkE0TZKDdpBmGLQnsMfoIFMYN42KMBK7&#10;s828bRfNiFGFiFKnRKcPB5CvKn/fa5l/9H3SmdmOU2+5rrGu67o2qyWITYQwGHnsA97RhgPj6dYz&#10;1QNkYNto3lA5IyMm7PNMomuw743UVQTJuWr/kfMyQNBVDLmTwtmn9P9o5ffdc2RGdfyaMw+OZsRo&#10;R7aMIQlC7/1zLMLk5F/CE8rfqYDNBVqCFIhnPX5DRRSwzVjtmProSjUJZVM1fP9qu54yk3S6WMxv&#10;r1sajzyDDYhTaYgpf9XoWNl03BpfLAEBu6eUay8gTjnl3OOjsbYAIKxnY8dvb+Y3tSShNaqgBUtx&#10;s763ke2gvI36Vd109UVexK1XB7pBg/pyCjIYewyoxPqjKcWHg3lrVHvy5OQWDZBSLl7I33Etf/0n&#10;Vn8AAAD//wMAUEsDBBQABgAIAAAAIQAB8BcY3gAAAA0BAAAPAAAAZHJzL2Rvd25yZXYueG1sTI9B&#10;S8NAEIXvgv9hGcFLsbvWUkqaTRFrbl6sitdpdkyC2dk0u22jv94pCHoZmO8xb97L16Pv1JGG2Aa2&#10;cDs1oIir4FquLby+lDdLUDEhO+wCk4UvirAuLi9yzFw48TMdt6lWYsIxQwtNSn2mdawa8hinoScW&#10;7SMMHpOsQ63dgCcx952eGbPQHluWDw329NBQ9bk9eAuxfKN9+T2pJub9rg4022+eHtHa66txs5Jx&#10;vwKVaEx/F3DuIPmhkGC7cGAXVWdB2iShywWos2rmcyG7X6KLXP9vUfwAAAD//wMAUEsBAi0AFAAG&#10;AAgAAAAhAFoik6P/AAAA5QEAABMAAAAAAAAAAAAAAAAAAAAAAFtDb250ZW50X1R5cGVzXS54bWxQ&#10;SwECLQAUAAYACAAAACEAp0rPONcAAACWAQAACwAAAAAAAAAAAAAAAAAwAQAAX3JlbHMvLnJlbHNQ&#10;SwECLQAUAAYACAAAACEAE6ftwa8BAABbAwAADgAAAAAAAAAAAAAAAAAwAgAAZHJzL2Uyb0RvYy54&#10;bWxQSwECLQAUAAYACAAAACEAAfAXGN4AAAANAQAADwAAAAAAAAAAAAAAAAALBAAAZHJzL2Rvd25y&#10;ZXYueG1sUEsFBgAAAAAEAAQA8wAAABYFAAAAAA==&#10;">
                <o:lock v:ext="edit" shapetype="f"/>
              </v:line>
            </w:pict>
          </mc:Fallback>
        </mc:AlternateContent>
      </w:r>
    </w:p>
    <w:p w14:paraId="59100F34" w14:textId="77777777" w:rsidR="00813100" w:rsidRDefault="00813100" w:rsidP="003E647C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63A86F83" w14:textId="77777777" w:rsidR="00737B84" w:rsidRDefault="00737B84">
      <w:pPr>
        <w:rPr>
          <w:lang w:val="id-ID" w:eastAsia="x-none"/>
        </w:rPr>
      </w:pPr>
      <w:r>
        <w:rPr>
          <w:lang w:val="id-ID" w:eastAsia="x-none"/>
        </w:rPr>
        <w:br w:type="page"/>
      </w:r>
    </w:p>
    <w:p w14:paraId="58242DAF" w14:textId="546130D6" w:rsidR="002679EF" w:rsidRDefault="00D32366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7480B14B" wp14:editId="607DE1EA">
            <wp:extent cx="4572000" cy="2571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6087" w14:textId="77777777" w:rsidR="00737B84" w:rsidRPr="005611F9" w:rsidRDefault="00737B84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7EF96CB6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41CC6FAA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5AE495D0" w14:textId="7D408661" w:rsidR="00BE0587" w:rsidRDefault="00A51BB0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Java 8</w:t>
      </w:r>
    </w:p>
    <w:p w14:paraId="0E542A3A" w14:textId="3ADF443E" w:rsidR="00BE0587" w:rsidRDefault="00A51BB0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Eclipse 2020.6</w:t>
      </w:r>
    </w:p>
    <w:p w14:paraId="4DE4A87E" w14:textId="2F2259A7" w:rsidR="00683B4C" w:rsidRDefault="00A51BB0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proofErr w:type="spellStart"/>
      <w:r>
        <w:t>NachOS</w:t>
      </w:r>
      <w:proofErr w:type="spellEnd"/>
      <w:r>
        <w:t xml:space="preserve"> 5.0j</w:t>
      </w:r>
      <w:r>
        <w:rPr>
          <w:lang w:eastAsia="x-none"/>
        </w:rPr>
        <w:t xml:space="preserve"> </w:t>
      </w:r>
    </w:p>
    <w:p w14:paraId="5820D72B" w14:textId="77777777" w:rsidR="00813100" w:rsidRDefault="00C85B11" w:rsidP="0033715E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0847A" wp14:editId="044705C1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C5016" id="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aTEmOwAQAAWwMAAA4AAABkcnMvZTJvRG9jLnhtbKxTTXPbIBC9d6b/geFeS1EbT6OxnEPS&#10;9JImmXH7A9aALKbAMoAt+d93wR+p21smOjBa3u5j31tY3E7WsJ0KUaPr+NWs5kw5gVK7Tcd//Xz4&#10;9JWzmMBJMOhUx/cq8tvlxw+L0beqwQGNVIERiYvt6Ds+pOTbqopiUBbiDL1yBPYYLCQKw6aSAUZi&#10;t6Zq6npejRikDyhUjLR7fwD5svD3vRLpue+jSsx0nHpLZQ1lXZe1Wi6g3QTwgxbHPuANbVjQjk49&#10;U91DArYN+j8qq0XAiH2aCbQV9r0WqoggOVf1P3JWA3hVxJA70Z99iu9HK552L4Fp2fHPnDmwNCPW&#10;cEa2jD62hN65l5CFicmt/COK3zGD1QWag+iJZz3+QEkUsE1Y7Jj6YHM1CWVTMXz/aruaEhO0O583&#10;N19qGo84gxW0p1IfYvqu0LL803GjXbYEWtg9xlR6gfaUk/cdPmhjMgCtcWzs+M11c11KIhotM5qx&#10;GDbrOxPYDvLdKF/RTUdf5AXcOnmgGxTIb6cggTbHgEqMO5qSfTiYt0a5J09ObtEAKeXihvwdl/LX&#10;N7H8AwAA//8DAFBLAwQUAAYACAAAACEAOfU0Ct4AAAANAQAADwAAAGRycy9kb3ducmV2LnhtbEyP&#10;QUvDQBCF74L/YRnBS2k31iA1zaaINTcvVsXrNDsmwexsmt220V/vFAp6GZjvMW/ey1ej69SBhtB6&#10;NnAzS0ARV962XBt4ey2nC1AhIlvsPJOBbwqwKi4vcsysP/ILHTaxVmLCIUMDTYx9pnWoGnIYZr4n&#10;Fu3TDw6jrEOt7YBHMXednifJnXbYsnxosKfHhqqvzd4ZCOU77cqfSTVJPm5rT/Pd+vkJjbm+GtdL&#10;GQ9LUJHG+HcBpw6SHwoJtvV7tkF1BqRNFJregzqpSZoK2Z6JLnL9v0XxCwAA//8DAFBLAQItABQA&#10;BgAIAAAAIQBaIpOj/wAAAOUBAAATAAAAAAAAAAAAAAAAAAAAAABbQ29udGVudF9UeXBlc10ueG1s&#10;UEsBAi0AFAAGAAgAAAAhAKdKzzjXAAAAlgEAAAsAAAAAAAAAAAAAAAAAMAEAAF9yZWxzLy5yZWxz&#10;UEsBAi0AFAAGAAgAAAAhALaTEmOwAQAAWwMAAA4AAAAAAAAAAAAAAAAAMAIAAGRycy9lMm9Eb2Mu&#10;eG1sUEsBAi0AFAAGAAgAAAAhADn1NAreAAAADQEAAA8AAAAAAAAAAAAAAAAADAQAAGRycy9kb3du&#10;cmV2LnhtbFBLBQYAAAAABAAEAPMAAAAXBQAAAAA=&#10;">
                <o:lock v:ext="edit" shapetype="f"/>
              </v:line>
            </w:pict>
          </mc:Fallback>
        </mc:AlternateContent>
      </w:r>
    </w:p>
    <w:p w14:paraId="7EEB6DF3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28E6019C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7DE97FEB" w14:textId="1EB8C4D3" w:rsidR="002D6900" w:rsidRPr="002D6900" w:rsidRDefault="00A51BB0" w:rsidP="002D6900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JAVA</w:t>
      </w:r>
    </w:p>
    <w:p w14:paraId="01DD63B8" w14:textId="3163939E" w:rsidR="002D6900" w:rsidRPr="002D6900" w:rsidRDefault="00A51BB0" w:rsidP="002D6900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CLASS</w:t>
      </w:r>
    </w:p>
    <w:p w14:paraId="25473B60" w14:textId="77777777" w:rsidR="00813100" w:rsidRPr="002D6900" w:rsidRDefault="00C85B11" w:rsidP="002D6900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470E4" wp14:editId="2C5BA203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0DDB0" id="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NWJQCwAQAAWwMAAA4AAABkcnMvZTJvRG9jLnhtbKxTTXPbIBC9d6b/geFeS1EbT6OxnEPS&#10;9JImmXH7A9aALKbAMoAt+d93wR+p21smOjBa3u5j31tY3E7WsJ0KUaPr+NWs5kw5gVK7Tcd//Xz4&#10;9JWzmMBJMOhUx/cq8tvlxw+L0beqwQGNVIERiYvt6Ds+pOTbqopiUBbiDL1yBPYYLCQKw6aSAUZi&#10;t6Zq6npejRikDyhUjLR7fwD5svD3vRLpue+jSsx0nHpLZQ1lXZe1Wi6g3QTwgxbHPuANbVjQjk49&#10;U91DArYN+j8qq0XAiH2aCbQV9r0WqoggOVf1P3JWA3hVxJA70Z99iu9HK552L4Fp2fGGMweWZsQ+&#10;c0a2jD62hN65l5CFicmt/COK3zGD1QWag+iJZz3+QEkUsE1Y7Jj6YHM1CWVTMXz/aruaEhO0O583&#10;N19qGo84gxW0p1IfYvqu0LL803GjXbYEWtg9xlR6gfaUk/cdPmhjMgCtcWzs+M11c11KIhotM5qx&#10;GDbrOxPYDvLdKF/RTUdf5AXcOnmgGxTIb6cggTbHgEqMO5qSfTiYt0a5J09ObtEAKeXihvwdl/LX&#10;N7H8AwAA//8DAFBLAwQUAAYACAAAACEAOfU0Ct4AAAANAQAADwAAAGRycy9kb3ducmV2LnhtbEyP&#10;QUvDQBCF74L/YRnBS2k31iA1zaaINTcvVsXrNDsmwexsmt220V/vFAp6GZjvMW/ey1ej69SBhtB6&#10;NnAzS0ARV962XBt4ey2nC1AhIlvsPJOBbwqwKi4vcsysP/ILHTaxVmLCIUMDTYx9pnWoGnIYZr4n&#10;Fu3TDw6jrEOt7YBHMXednifJnXbYsnxosKfHhqqvzd4ZCOU77cqfSTVJPm5rT/Pd+vkJjbm+GtdL&#10;GQ9LUJHG+HcBpw6SHwoJtvV7tkF1BqRNFJregzqpSZoK2Z6JLnL9v0XxCwAA//8DAFBLAQItABQA&#10;BgAIAAAAIQBaIpOj/wAAAOUBAAATAAAAAAAAAAAAAAAAAAAAAABbQ29udGVudF9UeXBlc10ueG1s&#10;UEsBAi0AFAAGAAgAAAAhAKdKzzjXAAAAlgEAAAsAAAAAAAAAAAAAAAAAMAEAAF9yZWxzLy5yZWxz&#10;UEsBAi0AFAAGAAgAAAAhAANWJQCwAQAAWwMAAA4AAAAAAAAAAAAAAAAAMAIAAGRycy9lMm9Eb2Mu&#10;eG1sUEsBAi0AFAAGAAgAAAAhADn1NAreAAAADQEAAA8AAAAAAAAAAAAAAAAADAQAAGRycy9kb3du&#10;cmV2LnhtbFBLBQYAAAAABAAEAPMAAAAXBQAAAAA=&#10;">
                <o:lock v:ext="edit" shapetype="f"/>
              </v:line>
            </w:pict>
          </mc:Fallback>
        </mc:AlternateContent>
      </w:r>
    </w:p>
    <w:p w14:paraId="38BD87D4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PERHATIAN!</w:t>
      </w:r>
    </w:p>
    <w:p w14:paraId="5A10921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48C1D13A" w14:textId="77777777" w:rsidR="00813100" w:rsidRDefault="00B85C90" w:rsidP="0033715E">
      <w:pPr>
        <w:numPr>
          <w:ilvl w:val="0"/>
          <w:numId w:val="11"/>
        </w:numPr>
        <w:tabs>
          <w:tab w:val="left" w:pos="360"/>
        </w:tabs>
        <w:spacing w:line="276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E84797B" w14:textId="77777777" w:rsidR="00813100" w:rsidRDefault="00B85C90" w:rsidP="0033715E">
      <w:pPr>
        <w:spacing w:line="276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B35549A" w14:textId="77777777" w:rsidR="00813100" w:rsidRDefault="00B85C90" w:rsidP="0033715E">
      <w:pPr>
        <w:pStyle w:val="ListParagraph"/>
        <w:numPr>
          <w:ilvl w:val="0"/>
          <w:numId w:val="13"/>
        </w:numPr>
        <w:spacing w:line="276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57FB6785" w14:textId="77777777" w:rsidR="00813100" w:rsidRDefault="00B85C90" w:rsidP="0033715E">
      <w:pPr>
        <w:pStyle w:val="ListParagraph"/>
        <w:spacing w:line="276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62BF2F68" w14:textId="77777777" w:rsidR="00E0352E" w:rsidRDefault="00B85C90" w:rsidP="0033715E">
      <w:pPr>
        <w:pStyle w:val="ListParagraph"/>
        <w:numPr>
          <w:ilvl w:val="0"/>
          <w:numId w:val="16"/>
        </w:numPr>
        <w:spacing w:line="276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5B8A9DAB" w14:textId="77777777" w:rsidR="00E0352E" w:rsidRDefault="00B85C90" w:rsidP="0033715E">
      <w:pPr>
        <w:pStyle w:val="ListParagraph"/>
        <w:spacing w:line="276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FCF90BF" w14:textId="77777777" w:rsidR="00E0352E" w:rsidRDefault="00E0352E" w:rsidP="00813100">
      <w:pPr>
        <w:pStyle w:val="ListParagraph"/>
        <w:ind w:left="360"/>
        <w:jc w:val="both"/>
        <w:rPr>
          <w:b/>
          <w:lang w:val="id-ID"/>
        </w:rPr>
      </w:pPr>
    </w:p>
    <w:p w14:paraId="08F0D13F" w14:textId="77777777" w:rsidR="00813100" w:rsidRDefault="00B85C90" w:rsidP="008E6937">
      <w:pPr>
        <w:rPr>
          <w:b/>
          <w:lang w:val="id-ID"/>
        </w:rPr>
      </w:pPr>
      <w:r>
        <w:rPr>
          <w:b/>
          <w:lang w:val="id-ID"/>
        </w:rPr>
        <w:br w:type="page"/>
      </w:r>
    </w:p>
    <w:p w14:paraId="19981A0F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7B49E742" w14:textId="5DC64F7E" w:rsidR="009F5E75" w:rsidRPr="009F5E75" w:rsidRDefault="00B85C90" w:rsidP="009F5E75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726CD27B" w14:textId="77777777" w:rsidR="009F5E75" w:rsidRDefault="009F5E75" w:rsidP="009F5E75">
      <w:pPr>
        <w:spacing w:line="360" w:lineRule="auto"/>
        <w:rPr>
          <w:b/>
          <w:bCs/>
        </w:rPr>
      </w:pPr>
    </w:p>
    <w:p w14:paraId="58471181" w14:textId="77777777" w:rsidR="009F5E75" w:rsidRDefault="009F5E75" w:rsidP="009F5E75">
      <w:pPr>
        <w:spacing w:line="360" w:lineRule="auto"/>
        <w:jc w:val="both"/>
      </w:pPr>
      <w:r>
        <w:rPr>
          <w:b/>
        </w:rPr>
        <w:t>Important Notes</w:t>
      </w:r>
      <w:r>
        <w:t>:</w:t>
      </w:r>
    </w:p>
    <w:p w14:paraId="397779D3" w14:textId="77777777" w:rsidR="009F5E75" w:rsidRDefault="009F5E75" w:rsidP="009F5E75">
      <w:pPr>
        <w:pStyle w:val="ListParagraph"/>
        <w:numPr>
          <w:ilvl w:val="0"/>
          <w:numId w:val="30"/>
        </w:numPr>
        <w:spacing w:line="360" w:lineRule="auto"/>
        <w:ind w:left="425" w:hanging="425"/>
        <w:jc w:val="both"/>
      </w:pPr>
      <w:r>
        <w:t xml:space="preserve">Use your </w:t>
      </w:r>
      <w:r>
        <w:rPr>
          <w:b/>
        </w:rPr>
        <w:t>own Console</w:t>
      </w:r>
      <w:r>
        <w:t xml:space="preserve"> and </w:t>
      </w:r>
      <w:r>
        <w:rPr>
          <w:b/>
        </w:rPr>
        <w:t>Scheduler (FIFO)</w:t>
      </w:r>
    </w:p>
    <w:p w14:paraId="37896613" w14:textId="77777777" w:rsidR="009F5E75" w:rsidRDefault="009F5E75" w:rsidP="009F5E75">
      <w:pPr>
        <w:pStyle w:val="ListParagraph"/>
        <w:numPr>
          <w:ilvl w:val="0"/>
          <w:numId w:val="30"/>
        </w:numPr>
        <w:spacing w:line="360" w:lineRule="auto"/>
        <w:ind w:left="425" w:hanging="425"/>
        <w:jc w:val="both"/>
      </w:pPr>
      <w:r>
        <w:t>You</w:t>
      </w:r>
      <w:r>
        <w:rPr>
          <w:b/>
        </w:rPr>
        <w:t xml:space="preserve"> </w:t>
      </w:r>
      <w:r>
        <w:t>must</w:t>
      </w:r>
      <w:r>
        <w:rPr>
          <w:b/>
        </w:rPr>
        <w:t xml:space="preserve"> </w:t>
      </w:r>
      <w:r>
        <w:t xml:space="preserve">use </w:t>
      </w:r>
      <w:r>
        <w:rPr>
          <w:b/>
        </w:rPr>
        <w:t>S</w:t>
      </w:r>
      <w:r>
        <w:rPr>
          <w:b/>
          <w:lang w:val="id-ID"/>
        </w:rPr>
        <w:t xml:space="preserve">emaphore </w:t>
      </w:r>
      <w:r>
        <w:t xml:space="preserve">to </w:t>
      </w:r>
      <w:r>
        <w:rPr>
          <w:b/>
        </w:rPr>
        <w:t xml:space="preserve">control </w:t>
      </w:r>
      <w:r>
        <w:t>operation</w:t>
      </w:r>
    </w:p>
    <w:p w14:paraId="2D1DB940" w14:textId="77777777" w:rsidR="009F5E75" w:rsidRDefault="009F5E75" w:rsidP="009F5E75">
      <w:pPr>
        <w:pStyle w:val="ListParagraph"/>
        <w:numPr>
          <w:ilvl w:val="0"/>
          <w:numId w:val="30"/>
        </w:numPr>
        <w:spacing w:line="360" w:lineRule="auto"/>
        <w:ind w:left="425" w:hanging="425"/>
        <w:jc w:val="both"/>
      </w:pPr>
      <w:r>
        <w:t xml:space="preserve">You must use </w:t>
      </w:r>
      <w:r>
        <w:rPr>
          <w:b/>
        </w:rPr>
        <w:t>Timer</w:t>
      </w:r>
      <w:r>
        <w:t xml:space="preserve"> to generate tick of time</w:t>
      </w:r>
    </w:p>
    <w:p w14:paraId="685897A0" w14:textId="77777777" w:rsidR="009F5E75" w:rsidRPr="00CE33D8" w:rsidRDefault="009F5E75" w:rsidP="009F5E75">
      <w:pPr>
        <w:pStyle w:val="ListParagraph"/>
        <w:numPr>
          <w:ilvl w:val="0"/>
          <w:numId w:val="30"/>
        </w:numPr>
        <w:spacing w:line="360" w:lineRule="auto"/>
        <w:ind w:left="425" w:hanging="425"/>
        <w:jc w:val="both"/>
      </w:pPr>
      <w:r>
        <w:t xml:space="preserve">Use </w:t>
      </w:r>
      <w:proofErr w:type="spellStart"/>
      <w:r w:rsidRPr="00402AB8">
        <w:rPr>
          <w:b/>
        </w:rPr>
        <w:t>KThread</w:t>
      </w:r>
      <w:proofErr w:type="spellEnd"/>
    </w:p>
    <w:p w14:paraId="7CF867BE" w14:textId="77777777" w:rsidR="009F5E75" w:rsidRDefault="009F5E75" w:rsidP="009F5E75">
      <w:pPr>
        <w:spacing w:line="360" w:lineRule="auto"/>
        <w:rPr>
          <w:b/>
          <w:bCs/>
        </w:rPr>
      </w:pPr>
    </w:p>
    <w:p w14:paraId="3E3B8A76" w14:textId="53D3BCA2" w:rsidR="009F5E75" w:rsidRDefault="002843E2" w:rsidP="009F5E75">
      <w:pPr>
        <w:spacing w:line="360" w:lineRule="auto"/>
        <w:jc w:val="center"/>
        <w:rPr>
          <w:b/>
          <w:bCs/>
        </w:rPr>
      </w:pPr>
      <w:r>
        <w:rPr>
          <w:b/>
          <w:bCs/>
        </w:rPr>
        <w:t>Bluejack PC Component Store</w:t>
      </w:r>
    </w:p>
    <w:p w14:paraId="413F799F" w14:textId="77777777" w:rsidR="002843E2" w:rsidRDefault="002843E2" w:rsidP="002843E2">
      <w:pPr>
        <w:spacing w:after="240" w:line="360" w:lineRule="auto"/>
        <w:jc w:val="both"/>
        <w:rPr>
          <w:color w:val="000000"/>
          <w:lang w:val="en-GB"/>
        </w:rPr>
      </w:pPr>
      <w:r>
        <w:rPr>
          <w:b/>
          <w:bCs/>
        </w:rPr>
        <w:tab/>
      </w:r>
      <w:r w:rsidRPr="00EB46E4">
        <w:rPr>
          <w:b/>
          <w:bCs/>
        </w:rPr>
        <w:t>Bluejack PC Component Store</w:t>
      </w:r>
      <w:r>
        <w:rPr>
          <w:b/>
          <w:bCs/>
        </w:rPr>
        <w:t xml:space="preserve"> </w:t>
      </w:r>
      <w:r>
        <w:t xml:space="preserve">is a PC Component Store that is famous on the </w:t>
      </w:r>
      <w:proofErr w:type="spellStart"/>
      <w:r>
        <w:t>BlueJack</w:t>
      </w:r>
      <w:proofErr w:type="spellEnd"/>
      <w:r>
        <w:t xml:space="preserve"> land, the Storekeeper wanted to make an application that can </w:t>
      </w:r>
      <w:r>
        <w:rPr>
          <w:b/>
          <w:bCs/>
        </w:rPr>
        <w:t xml:space="preserve">manage items that will be delivered. </w:t>
      </w:r>
      <w:r>
        <w:t xml:space="preserve">The features provided in this application are insert, view, and deliver the items. </w:t>
      </w:r>
      <w:r>
        <w:rPr>
          <w:color w:val="000000"/>
          <w:lang w:val="en-GB"/>
        </w:rPr>
        <w:t xml:space="preserve">you are asked to create the application using </w:t>
      </w:r>
      <w:proofErr w:type="spellStart"/>
      <w:r w:rsidRPr="009D468F">
        <w:rPr>
          <w:b/>
          <w:color w:val="000000"/>
          <w:lang w:val="en-GB"/>
        </w:rPr>
        <w:t>nachOS</w:t>
      </w:r>
      <w:proofErr w:type="spellEnd"/>
      <w:r>
        <w:rPr>
          <w:b/>
          <w:color w:val="000000"/>
          <w:lang w:val="en-GB"/>
        </w:rPr>
        <w:t xml:space="preserve"> </w:t>
      </w:r>
      <w:r>
        <w:rPr>
          <w:color w:val="000000"/>
          <w:lang w:val="en-GB"/>
        </w:rPr>
        <w:t xml:space="preserve">in </w:t>
      </w:r>
      <w:r>
        <w:rPr>
          <w:b/>
          <w:color w:val="000000"/>
          <w:lang w:val="en-GB"/>
        </w:rPr>
        <w:t>Java programming language</w:t>
      </w:r>
      <w:r>
        <w:rPr>
          <w:color w:val="000000"/>
          <w:lang w:val="en-GB"/>
        </w:rPr>
        <w:t xml:space="preserve">.  </w:t>
      </w:r>
    </w:p>
    <w:p w14:paraId="3B29AF7D" w14:textId="77777777" w:rsidR="002843E2" w:rsidRDefault="002843E2" w:rsidP="002843E2">
      <w:pPr>
        <w:spacing w:after="240" w:line="360" w:lineRule="auto"/>
        <w:jc w:val="both"/>
        <w:rPr>
          <w:color w:val="000000"/>
          <w:lang w:val="en-GB"/>
        </w:rPr>
      </w:pPr>
      <w:r>
        <w:rPr>
          <w:color w:val="000000"/>
          <w:lang w:val="en-GB"/>
        </w:rPr>
        <w:tab/>
        <w:t xml:space="preserve">In the start of the application, the program will look for a file named </w:t>
      </w:r>
      <w:r>
        <w:rPr>
          <w:b/>
          <w:bCs/>
          <w:color w:val="000000"/>
          <w:lang w:val="en-GB"/>
        </w:rPr>
        <w:t>“PCComponent</w:t>
      </w:r>
      <w:r w:rsidRPr="005E3059">
        <w:rPr>
          <w:b/>
          <w:bCs/>
          <w:color w:val="000000"/>
          <w:lang w:val="en-GB"/>
        </w:rPr>
        <w:t>.</w:t>
      </w:r>
      <w:r>
        <w:rPr>
          <w:b/>
          <w:bCs/>
          <w:color w:val="000000"/>
          <w:lang w:val="en-GB"/>
        </w:rPr>
        <w:t>txt”</w:t>
      </w:r>
      <w:r>
        <w:rPr>
          <w:color w:val="000000"/>
          <w:lang w:val="en-GB"/>
        </w:rPr>
        <w:t xml:space="preserve"> which will be </w:t>
      </w:r>
      <w:r>
        <w:rPr>
          <w:b/>
          <w:bCs/>
          <w:color w:val="000000"/>
          <w:lang w:val="en-GB"/>
        </w:rPr>
        <w:t xml:space="preserve">converted into list of the items on the store </w:t>
      </w:r>
      <w:r>
        <w:rPr>
          <w:color w:val="000000"/>
          <w:lang w:val="en-GB"/>
        </w:rPr>
        <w:t xml:space="preserve">and load it to our system with the help of file system if the file is available. </w:t>
      </w:r>
    </w:p>
    <w:p w14:paraId="493E295F" w14:textId="77777777" w:rsidR="002843E2" w:rsidRDefault="002843E2" w:rsidP="00476317">
      <w:pPr>
        <w:spacing w:after="240"/>
        <w:jc w:val="both"/>
        <w:rPr>
          <w:color w:val="000000"/>
          <w:lang w:val="en-GB"/>
        </w:rPr>
      </w:pPr>
      <w:r>
        <w:rPr>
          <w:color w:val="000000"/>
          <w:lang w:val="en-GB"/>
        </w:rPr>
        <w:tab/>
        <w:t xml:space="preserve">After the process has been completed, the application will then show </w:t>
      </w:r>
      <w:r w:rsidRPr="00E763AD">
        <w:rPr>
          <w:b/>
          <w:bCs/>
          <w:color w:val="000000"/>
          <w:lang w:val="en-GB"/>
        </w:rPr>
        <w:t>4 menus</w:t>
      </w:r>
      <w:r>
        <w:rPr>
          <w:b/>
          <w:bCs/>
          <w:color w:val="000000"/>
          <w:lang w:val="en-GB"/>
        </w:rPr>
        <w:t xml:space="preserve"> </w:t>
      </w:r>
      <w:r>
        <w:rPr>
          <w:color w:val="000000"/>
          <w:lang w:val="en-GB"/>
        </w:rPr>
        <w:t>which represents feature in the application, which are:</w:t>
      </w:r>
    </w:p>
    <w:p w14:paraId="70C60EFB" w14:textId="77777777" w:rsidR="002843E2" w:rsidRDefault="002843E2" w:rsidP="00476317">
      <w:pPr>
        <w:pStyle w:val="ListParagraph"/>
        <w:numPr>
          <w:ilvl w:val="0"/>
          <w:numId w:val="27"/>
        </w:numPr>
        <w:spacing w:after="240" w:line="360" w:lineRule="auto"/>
        <w:jc w:val="both"/>
        <w:rPr>
          <w:b/>
          <w:bCs/>
          <w:color w:val="000000"/>
          <w:lang w:val="en-GB"/>
        </w:rPr>
      </w:pPr>
      <w:r w:rsidRPr="00EE03F0">
        <w:rPr>
          <w:b/>
          <w:bCs/>
          <w:color w:val="000000"/>
          <w:lang w:val="en-GB"/>
        </w:rPr>
        <w:t xml:space="preserve">Add </w:t>
      </w:r>
      <w:r>
        <w:rPr>
          <w:b/>
          <w:bCs/>
          <w:color w:val="000000"/>
          <w:lang w:val="en-GB"/>
        </w:rPr>
        <w:t>Component</w:t>
      </w:r>
    </w:p>
    <w:p w14:paraId="79399B7B" w14:textId="77777777" w:rsidR="002843E2" w:rsidRDefault="002843E2" w:rsidP="00476317">
      <w:pPr>
        <w:pStyle w:val="ListParagraph"/>
        <w:numPr>
          <w:ilvl w:val="0"/>
          <w:numId w:val="27"/>
        </w:numPr>
        <w:spacing w:after="240" w:line="360" w:lineRule="auto"/>
        <w:jc w:val="both"/>
        <w:rPr>
          <w:b/>
          <w:bCs/>
          <w:color w:val="000000"/>
          <w:lang w:val="en-GB"/>
        </w:rPr>
      </w:pPr>
      <w:r>
        <w:rPr>
          <w:b/>
          <w:bCs/>
          <w:color w:val="000000"/>
          <w:lang w:val="en-GB"/>
        </w:rPr>
        <w:t>View Component</w:t>
      </w:r>
      <w:r w:rsidRPr="003D4CAC">
        <w:rPr>
          <w:color w:val="000000"/>
          <w:lang w:val="en-GB"/>
        </w:rPr>
        <w:t>(</w:t>
      </w:r>
      <w:r>
        <w:rPr>
          <w:b/>
          <w:bCs/>
          <w:color w:val="000000"/>
          <w:lang w:val="en-GB"/>
        </w:rPr>
        <w:t>s</w:t>
      </w:r>
      <w:r w:rsidRPr="003D4CAC">
        <w:rPr>
          <w:color w:val="000000"/>
          <w:lang w:val="en-GB"/>
        </w:rPr>
        <w:t>)</w:t>
      </w:r>
    </w:p>
    <w:p w14:paraId="320EB7E5" w14:textId="77777777" w:rsidR="002843E2" w:rsidRDefault="002843E2" w:rsidP="00476317">
      <w:pPr>
        <w:pStyle w:val="ListParagraph"/>
        <w:numPr>
          <w:ilvl w:val="0"/>
          <w:numId w:val="27"/>
        </w:numPr>
        <w:spacing w:after="240" w:line="360" w:lineRule="auto"/>
        <w:jc w:val="both"/>
        <w:rPr>
          <w:b/>
          <w:bCs/>
          <w:color w:val="000000"/>
          <w:lang w:val="en-GB"/>
        </w:rPr>
      </w:pPr>
      <w:r>
        <w:rPr>
          <w:b/>
          <w:bCs/>
          <w:color w:val="000000"/>
          <w:lang w:val="en-GB"/>
        </w:rPr>
        <w:t>Deliver</w:t>
      </w:r>
    </w:p>
    <w:p w14:paraId="79B1898E" w14:textId="77777777" w:rsidR="002843E2" w:rsidRDefault="002843E2" w:rsidP="00476317">
      <w:pPr>
        <w:pStyle w:val="ListParagraph"/>
        <w:numPr>
          <w:ilvl w:val="0"/>
          <w:numId w:val="27"/>
        </w:numPr>
        <w:spacing w:after="240" w:line="360" w:lineRule="auto"/>
        <w:jc w:val="both"/>
        <w:rPr>
          <w:b/>
          <w:bCs/>
          <w:color w:val="000000"/>
          <w:lang w:val="en-GB"/>
        </w:rPr>
      </w:pPr>
      <w:r>
        <w:rPr>
          <w:b/>
          <w:bCs/>
          <w:color w:val="000000"/>
          <w:lang w:val="en-GB"/>
        </w:rPr>
        <w:t>Exit</w:t>
      </w:r>
    </w:p>
    <w:p w14:paraId="2AF703B9" w14:textId="77777777" w:rsidR="002843E2" w:rsidRDefault="002843E2" w:rsidP="00476317">
      <w:pPr>
        <w:keepNext/>
        <w:spacing w:after="240"/>
        <w:jc w:val="center"/>
      </w:pPr>
      <w:r>
        <w:rPr>
          <w:noProof/>
        </w:rPr>
        <w:drawing>
          <wp:inline distT="0" distB="0" distL="0" distR="0" wp14:anchorId="0AFC7254" wp14:editId="11BABA4A">
            <wp:extent cx="6447600" cy="1254511"/>
            <wp:effectExtent l="19050" t="1905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600" cy="1254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26C72" w14:textId="0AAF8ED4" w:rsidR="002843E2" w:rsidRPr="00476317" w:rsidRDefault="002843E2" w:rsidP="00476317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E03F0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EE03F0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E03F0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EE03F0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EE03F0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E03F0">
        <w:rPr>
          <w:b/>
          <w:bCs/>
          <w:i w:val="0"/>
          <w:iCs w:val="0"/>
          <w:color w:val="auto"/>
          <w:sz w:val="20"/>
          <w:szCs w:val="20"/>
        </w:rPr>
        <w:t>. Main Menu</w:t>
      </w:r>
    </w:p>
    <w:p w14:paraId="49CA89DF" w14:textId="77777777" w:rsidR="00476317" w:rsidRDefault="00476317" w:rsidP="00476317">
      <w:pPr>
        <w:spacing w:line="360" w:lineRule="auto"/>
        <w:ind w:left="360"/>
        <w:jc w:val="both"/>
      </w:pPr>
      <w:r>
        <w:rPr>
          <w:b/>
        </w:rPr>
        <w:lastRenderedPageBreak/>
        <w:t>Important Notes</w:t>
      </w:r>
      <w:r>
        <w:t>:</w:t>
      </w:r>
    </w:p>
    <w:p w14:paraId="7A17FBB0" w14:textId="77777777" w:rsidR="00476317" w:rsidRDefault="00476317" w:rsidP="00476317">
      <w:pPr>
        <w:pStyle w:val="ListParagraph"/>
        <w:numPr>
          <w:ilvl w:val="0"/>
          <w:numId w:val="30"/>
        </w:numPr>
        <w:spacing w:line="360" w:lineRule="auto"/>
        <w:ind w:left="360" w:hanging="425"/>
        <w:jc w:val="both"/>
      </w:pPr>
      <w:r>
        <w:t xml:space="preserve">Use your </w:t>
      </w:r>
      <w:r>
        <w:rPr>
          <w:b/>
        </w:rPr>
        <w:t>own Console</w:t>
      </w:r>
      <w:r>
        <w:t xml:space="preserve"> and </w:t>
      </w:r>
      <w:r>
        <w:rPr>
          <w:b/>
        </w:rPr>
        <w:t>Scheduler (FIFO)</w:t>
      </w:r>
      <w:r>
        <w:t>.</w:t>
      </w:r>
    </w:p>
    <w:p w14:paraId="051F7A50" w14:textId="77777777" w:rsidR="00476317" w:rsidRDefault="00476317" w:rsidP="00476317">
      <w:pPr>
        <w:pStyle w:val="ListParagraph"/>
        <w:numPr>
          <w:ilvl w:val="0"/>
          <w:numId w:val="30"/>
        </w:numPr>
        <w:spacing w:line="360" w:lineRule="auto"/>
        <w:ind w:left="360" w:hanging="425"/>
        <w:jc w:val="both"/>
      </w:pPr>
      <w:r>
        <w:t>You</w:t>
      </w:r>
      <w:r>
        <w:rPr>
          <w:b/>
        </w:rPr>
        <w:t xml:space="preserve"> </w:t>
      </w:r>
      <w:r>
        <w:t>must</w:t>
      </w:r>
      <w:r>
        <w:rPr>
          <w:b/>
        </w:rPr>
        <w:t xml:space="preserve"> </w:t>
      </w:r>
      <w:r>
        <w:t xml:space="preserve">use </w:t>
      </w:r>
      <w:r>
        <w:rPr>
          <w:b/>
        </w:rPr>
        <w:t>S</w:t>
      </w:r>
      <w:r>
        <w:rPr>
          <w:b/>
          <w:lang w:val="id-ID"/>
        </w:rPr>
        <w:t xml:space="preserve">emaphore </w:t>
      </w:r>
      <w:r>
        <w:t xml:space="preserve">to </w:t>
      </w:r>
      <w:r>
        <w:rPr>
          <w:b/>
        </w:rPr>
        <w:t xml:space="preserve">control </w:t>
      </w:r>
      <w:r>
        <w:t>operation.</w:t>
      </w:r>
    </w:p>
    <w:p w14:paraId="23A40DC8" w14:textId="77777777" w:rsidR="00476317" w:rsidRDefault="00476317" w:rsidP="00476317">
      <w:pPr>
        <w:pStyle w:val="ListParagraph"/>
        <w:numPr>
          <w:ilvl w:val="0"/>
          <w:numId w:val="30"/>
        </w:numPr>
        <w:spacing w:line="360" w:lineRule="auto"/>
        <w:ind w:left="360" w:hanging="425"/>
        <w:jc w:val="both"/>
      </w:pPr>
      <w:r>
        <w:t xml:space="preserve">You must use </w:t>
      </w:r>
      <w:r>
        <w:rPr>
          <w:b/>
        </w:rPr>
        <w:t>Timer</w:t>
      </w:r>
      <w:r>
        <w:t xml:space="preserve"> to generate tick of time.</w:t>
      </w:r>
    </w:p>
    <w:p w14:paraId="61AF3312" w14:textId="11C60990" w:rsidR="002843E2" w:rsidRPr="00476317" w:rsidRDefault="00476317" w:rsidP="002843E2">
      <w:pPr>
        <w:pStyle w:val="ListParagraph"/>
        <w:numPr>
          <w:ilvl w:val="0"/>
          <w:numId w:val="30"/>
        </w:numPr>
        <w:spacing w:line="360" w:lineRule="auto"/>
        <w:ind w:left="360" w:hanging="425"/>
        <w:jc w:val="both"/>
      </w:pPr>
      <w:r>
        <w:t xml:space="preserve">Use </w:t>
      </w:r>
      <w:proofErr w:type="spellStart"/>
      <w:r>
        <w:rPr>
          <w:b/>
        </w:rPr>
        <w:t>KThread</w:t>
      </w:r>
      <w:proofErr w:type="spellEnd"/>
      <w:r>
        <w:t>.</w:t>
      </w:r>
    </w:p>
    <w:p w14:paraId="19471B2C" w14:textId="77777777" w:rsidR="002843E2" w:rsidRDefault="002843E2" w:rsidP="002843E2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  <w:iCs/>
        </w:rPr>
      </w:pPr>
      <w:r>
        <w:rPr>
          <w:b/>
          <w:bCs/>
          <w:iCs/>
        </w:rPr>
        <w:t>Add item</w:t>
      </w:r>
    </w:p>
    <w:p w14:paraId="57EA3476" w14:textId="77777777" w:rsidR="002843E2" w:rsidRDefault="002843E2" w:rsidP="002843E2">
      <w:pPr>
        <w:spacing w:line="360" w:lineRule="auto"/>
        <w:ind w:left="720" w:firstLine="360"/>
        <w:jc w:val="both"/>
        <w:rPr>
          <w:iCs/>
        </w:rPr>
      </w:pPr>
      <w:r w:rsidRPr="00B85665">
        <w:rPr>
          <w:iCs/>
        </w:rPr>
        <w:t xml:space="preserve">The first menu option let the user </w:t>
      </w:r>
      <w:r w:rsidRPr="00B85665">
        <w:rPr>
          <w:b/>
          <w:bCs/>
          <w:iCs/>
        </w:rPr>
        <w:t xml:space="preserve">insert a new </w:t>
      </w:r>
      <w:r>
        <w:rPr>
          <w:b/>
          <w:bCs/>
          <w:iCs/>
        </w:rPr>
        <w:t>component</w:t>
      </w:r>
      <w:r w:rsidRPr="00B85665">
        <w:rPr>
          <w:b/>
          <w:bCs/>
          <w:iCs/>
        </w:rPr>
        <w:t xml:space="preserve"> into the system. </w:t>
      </w:r>
      <w:r w:rsidRPr="00B85665">
        <w:rPr>
          <w:iCs/>
        </w:rPr>
        <w:t>This option requir</w:t>
      </w:r>
      <w:r>
        <w:rPr>
          <w:iCs/>
        </w:rPr>
        <w:t>es the user to input information regarding the item with the following detail:</w:t>
      </w:r>
    </w:p>
    <w:p w14:paraId="4EEB65AA" w14:textId="77777777" w:rsidR="002843E2" w:rsidRPr="00F921E5" w:rsidRDefault="002843E2" w:rsidP="002843E2">
      <w:pPr>
        <w:pStyle w:val="ListParagraph"/>
        <w:numPr>
          <w:ilvl w:val="0"/>
          <w:numId w:val="29"/>
        </w:numPr>
        <w:spacing w:line="360" w:lineRule="auto"/>
        <w:jc w:val="both"/>
        <w:rPr>
          <w:iCs/>
        </w:rPr>
      </w:pPr>
      <w:r>
        <w:rPr>
          <w:iCs/>
        </w:rPr>
        <w:t xml:space="preserve">Ask the user to input </w:t>
      </w:r>
      <w:r>
        <w:rPr>
          <w:b/>
          <w:bCs/>
          <w:iCs/>
        </w:rPr>
        <w:t>Component</w:t>
      </w:r>
      <w:r w:rsidRPr="009B69AC">
        <w:rPr>
          <w:iCs/>
        </w:rPr>
        <w:t>’</w:t>
      </w:r>
      <w:r>
        <w:rPr>
          <w:b/>
          <w:bCs/>
          <w:iCs/>
        </w:rPr>
        <w:t>s name</w:t>
      </w:r>
      <w:r>
        <w:rPr>
          <w:iCs/>
        </w:rPr>
        <w:t xml:space="preserve">. The component’s name must be </w:t>
      </w:r>
      <w:r>
        <w:rPr>
          <w:b/>
          <w:bCs/>
          <w:iCs/>
        </w:rPr>
        <w:t xml:space="preserve">between 3 and 50 characters </w:t>
      </w:r>
      <w:r>
        <w:rPr>
          <w:iCs/>
        </w:rPr>
        <w:t xml:space="preserve">and </w:t>
      </w:r>
      <w:r>
        <w:rPr>
          <w:b/>
          <w:bCs/>
          <w:iCs/>
        </w:rPr>
        <w:t xml:space="preserve">contains only alphabets </w:t>
      </w:r>
      <w:r>
        <w:rPr>
          <w:iCs/>
        </w:rPr>
        <w:t xml:space="preserve">and </w:t>
      </w:r>
      <w:r>
        <w:rPr>
          <w:b/>
          <w:bCs/>
          <w:iCs/>
        </w:rPr>
        <w:t>spaces</w:t>
      </w:r>
      <w:r>
        <w:rPr>
          <w:iCs/>
        </w:rPr>
        <w:t>.</w:t>
      </w:r>
    </w:p>
    <w:p w14:paraId="37A7F995" w14:textId="77777777" w:rsidR="002843E2" w:rsidRDefault="002843E2" w:rsidP="002843E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3895E15" wp14:editId="07EB241F">
            <wp:extent cx="6447600" cy="457276"/>
            <wp:effectExtent l="19050" t="1905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600" cy="4572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EA644" w14:textId="77777777" w:rsidR="002843E2" w:rsidRDefault="002843E2" w:rsidP="002843E2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4439C4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4439C4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4439C4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4439C4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4439C4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4439C4">
        <w:rPr>
          <w:b/>
          <w:bCs/>
          <w:i w:val="0"/>
          <w:iCs w:val="0"/>
          <w:color w:val="auto"/>
          <w:sz w:val="20"/>
          <w:szCs w:val="20"/>
        </w:rPr>
        <w:t xml:space="preserve">. </w:t>
      </w:r>
      <w:r>
        <w:rPr>
          <w:b/>
          <w:bCs/>
          <w:i w:val="0"/>
          <w:iCs w:val="0"/>
          <w:color w:val="auto"/>
          <w:sz w:val="20"/>
          <w:szCs w:val="20"/>
        </w:rPr>
        <w:t>Component’s</w:t>
      </w:r>
      <w:r w:rsidRPr="004439C4">
        <w:rPr>
          <w:b/>
          <w:bCs/>
          <w:i w:val="0"/>
          <w:iCs w:val="0"/>
          <w:color w:val="auto"/>
          <w:sz w:val="20"/>
          <w:szCs w:val="20"/>
        </w:rPr>
        <w:t xml:space="preserve"> name input</w:t>
      </w:r>
    </w:p>
    <w:p w14:paraId="2CDD5014" w14:textId="77777777" w:rsidR="002843E2" w:rsidRPr="004439C4" w:rsidRDefault="002843E2" w:rsidP="002843E2">
      <w:pPr>
        <w:pStyle w:val="ListParagraph"/>
        <w:numPr>
          <w:ilvl w:val="0"/>
          <w:numId w:val="29"/>
        </w:numPr>
        <w:spacing w:line="360" w:lineRule="auto"/>
      </w:pPr>
      <w:r>
        <w:t xml:space="preserve">Ask the user to input </w:t>
      </w:r>
      <w:r>
        <w:rPr>
          <w:b/>
          <w:bCs/>
        </w:rPr>
        <w:t xml:space="preserve">Component’s category. </w:t>
      </w:r>
      <w:r>
        <w:t xml:space="preserve">The component’s category must either </w:t>
      </w:r>
      <w:r>
        <w:rPr>
          <w:b/>
          <w:bCs/>
        </w:rPr>
        <w:t>Storage</w:t>
      </w:r>
      <w:r>
        <w:t xml:space="preserve">, </w:t>
      </w:r>
      <w:r>
        <w:rPr>
          <w:b/>
          <w:bCs/>
        </w:rPr>
        <w:t>Display</w:t>
      </w:r>
      <w:r w:rsidRPr="00620D8B">
        <w:t xml:space="preserve">, </w:t>
      </w:r>
      <w:r>
        <w:t xml:space="preserve">or </w:t>
      </w:r>
      <w:r>
        <w:rPr>
          <w:b/>
          <w:bCs/>
        </w:rPr>
        <w:t>Basic Component</w:t>
      </w:r>
      <w:r>
        <w:t xml:space="preserve"> (</w:t>
      </w:r>
      <w:r>
        <w:rPr>
          <w:b/>
          <w:bCs/>
        </w:rPr>
        <w:t>case sensitive</w:t>
      </w:r>
      <w:r>
        <w:t>)</w:t>
      </w:r>
    </w:p>
    <w:p w14:paraId="4155CCC8" w14:textId="77777777" w:rsidR="002843E2" w:rsidRDefault="002843E2" w:rsidP="002843E2">
      <w:pPr>
        <w:pStyle w:val="ListParagraph"/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62D58097" wp14:editId="33B31E10">
            <wp:extent cx="6447600" cy="468967"/>
            <wp:effectExtent l="19050" t="1905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0704" b="-20084"/>
                    <a:stretch/>
                  </pic:blipFill>
                  <pic:spPr bwMode="auto">
                    <a:xfrm>
                      <a:off x="0" y="0"/>
                      <a:ext cx="6447600" cy="4689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DF35E" w14:textId="77777777" w:rsidR="002843E2" w:rsidRDefault="002843E2" w:rsidP="002843E2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4439C4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4439C4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4439C4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4439C4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4439C4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4439C4">
        <w:rPr>
          <w:b/>
          <w:bCs/>
          <w:i w:val="0"/>
          <w:iCs w:val="0"/>
          <w:color w:val="auto"/>
          <w:sz w:val="20"/>
          <w:szCs w:val="20"/>
        </w:rPr>
        <w:t xml:space="preserve">. </w:t>
      </w:r>
      <w:r>
        <w:rPr>
          <w:b/>
          <w:bCs/>
          <w:i w:val="0"/>
          <w:iCs w:val="0"/>
          <w:color w:val="auto"/>
          <w:sz w:val="20"/>
          <w:szCs w:val="20"/>
        </w:rPr>
        <w:t>Component’s category</w:t>
      </w:r>
      <w:r w:rsidRPr="004439C4">
        <w:rPr>
          <w:b/>
          <w:bCs/>
          <w:i w:val="0"/>
          <w:iCs w:val="0"/>
          <w:color w:val="auto"/>
          <w:sz w:val="20"/>
          <w:szCs w:val="20"/>
        </w:rPr>
        <w:t xml:space="preserve"> input</w:t>
      </w:r>
    </w:p>
    <w:p w14:paraId="2D8E2767" w14:textId="77777777" w:rsidR="002843E2" w:rsidRDefault="002843E2" w:rsidP="002843E2">
      <w:pPr>
        <w:pStyle w:val="ListParagraph"/>
        <w:numPr>
          <w:ilvl w:val="0"/>
          <w:numId w:val="29"/>
        </w:numPr>
        <w:spacing w:line="360" w:lineRule="auto"/>
      </w:pPr>
      <w:r>
        <w:t xml:space="preserve">Ask the user to input </w:t>
      </w:r>
      <w:r>
        <w:rPr>
          <w:b/>
          <w:bCs/>
        </w:rPr>
        <w:t>Address</w:t>
      </w:r>
      <w:r>
        <w:t xml:space="preserve"> where to send the component. The address must </w:t>
      </w:r>
      <w:proofErr w:type="gramStart"/>
      <w:r>
        <w:rPr>
          <w:b/>
          <w:bCs/>
        </w:rPr>
        <w:t>ends</w:t>
      </w:r>
      <w:proofErr w:type="gramEnd"/>
      <w:r>
        <w:rPr>
          <w:b/>
          <w:bCs/>
        </w:rPr>
        <w:t xml:space="preserve"> with</w:t>
      </w:r>
      <w:r>
        <w:t xml:space="preserve"> “</w:t>
      </w:r>
      <w:r>
        <w:rPr>
          <w:b/>
          <w:bCs/>
        </w:rPr>
        <w:t xml:space="preserve"> Street</w:t>
      </w:r>
      <w:r>
        <w:t>”</w:t>
      </w:r>
    </w:p>
    <w:p w14:paraId="418A747B" w14:textId="77777777" w:rsidR="002843E2" w:rsidRDefault="002843E2" w:rsidP="002843E2">
      <w:pPr>
        <w:pStyle w:val="ListParagraph"/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7995134A" wp14:editId="67120906">
            <wp:extent cx="6447600" cy="598263"/>
            <wp:effectExtent l="19050" t="1905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7600" cy="5982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37942" w14:textId="77777777" w:rsidR="002843E2" w:rsidRPr="002A7A31" w:rsidRDefault="002843E2" w:rsidP="002843E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A7A31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2A7A31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A7A31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2A7A31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2A7A31">
        <w:rPr>
          <w:b/>
          <w:bCs/>
          <w:i w:val="0"/>
          <w:iCs w:val="0"/>
          <w:noProof/>
          <w:color w:val="auto"/>
          <w:sz w:val="20"/>
          <w:szCs w:val="20"/>
        </w:rPr>
        <w:t>4</w:t>
      </w:r>
      <w:r w:rsidRPr="002A7A31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A7A31">
        <w:rPr>
          <w:b/>
          <w:bCs/>
          <w:i w:val="0"/>
          <w:iCs w:val="0"/>
          <w:color w:val="auto"/>
          <w:sz w:val="20"/>
          <w:szCs w:val="20"/>
        </w:rPr>
        <w:t>. Address input</w:t>
      </w:r>
    </w:p>
    <w:p w14:paraId="7A22C15A" w14:textId="5B4BE2B0" w:rsidR="00CD089D" w:rsidRDefault="00CD089D" w:rsidP="00CD089D">
      <w:pPr>
        <w:pStyle w:val="ListParagraph"/>
        <w:spacing w:line="360" w:lineRule="auto"/>
        <w:ind w:left="1440"/>
      </w:pPr>
    </w:p>
    <w:p w14:paraId="0944617E" w14:textId="1F5CD34D" w:rsidR="00CD089D" w:rsidRDefault="00CD089D" w:rsidP="00CD089D">
      <w:pPr>
        <w:pStyle w:val="ListParagraph"/>
        <w:spacing w:line="360" w:lineRule="auto"/>
        <w:ind w:left="1440"/>
      </w:pPr>
    </w:p>
    <w:p w14:paraId="4722F11C" w14:textId="2288AB98" w:rsidR="00CD089D" w:rsidRDefault="00CD089D" w:rsidP="00CD089D">
      <w:pPr>
        <w:pStyle w:val="ListParagraph"/>
        <w:spacing w:line="360" w:lineRule="auto"/>
        <w:ind w:left="1440"/>
      </w:pPr>
    </w:p>
    <w:p w14:paraId="702BB9B0" w14:textId="77777777" w:rsidR="00CD089D" w:rsidRDefault="00CD089D" w:rsidP="00CD089D">
      <w:pPr>
        <w:pStyle w:val="ListParagraph"/>
        <w:spacing w:line="360" w:lineRule="auto"/>
        <w:ind w:left="1440"/>
      </w:pPr>
    </w:p>
    <w:p w14:paraId="556FCC5D" w14:textId="0F7AEEAB" w:rsidR="002843E2" w:rsidRDefault="002843E2" w:rsidP="002843E2">
      <w:pPr>
        <w:pStyle w:val="ListParagraph"/>
        <w:numPr>
          <w:ilvl w:val="0"/>
          <w:numId w:val="29"/>
        </w:numPr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8A69F9" wp14:editId="23DC8937">
                <wp:simplePos x="0" y="0"/>
                <wp:positionH relativeFrom="column">
                  <wp:align>center</wp:align>
                </wp:positionH>
                <wp:positionV relativeFrom="paragraph">
                  <wp:posOffset>723265</wp:posOffset>
                </wp:positionV>
                <wp:extent cx="5939790" cy="282575"/>
                <wp:effectExtent l="7620" t="13970" r="5715" b="8255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031A1" w14:textId="77777777" w:rsidR="002843E2" w:rsidRPr="00190EAA" w:rsidRDefault="002843E2" w:rsidP="002843E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[Component’s Name]#[Component’s Category]#[Address]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A69F9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0;margin-top:56.95pt;width:467.7pt;height:22.2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8hvKgIAAFIEAAAOAAAAZHJzL2Uyb0RvYy54bWysVNuO0zAQfUfiHyy/07ShoW3UdLV0KUJa&#10;LtIuH+A4TmLheIztNilfz9jJlnJ7QeTB8lx8ZubMTLY3Q6fISVgnQRd0MZtTIjSHSuqmoJ8fDy/W&#10;lDjPdMUUaFHQs3D0Zvf82bY3uUihBVUJSxBEu7w3BW29N3mSON6KjrkZGKHRWIPtmEfRNkllWY/o&#10;nUrS+fxV0oOtjAUunEPt3Wiku4hf14L7j3XthCeqoJibj6eNZxnOZLdleWOZaSWf0mD/kEXHpMag&#10;F6g75hk5WvkbVCe5BQe1n3HoEqhryUWsAatZzH+p5qFlRsRakBxnLjS5/wfLP5w+WSKrgqYbSjTr&#10;sEePYvDkNQwEVchPb1yObg8GHf2AeuxzrNWZe+BfHNGwb5luxK210LeCVZjfIrxMrp6OOC6AlP17&#10;qDAOO3qIQENtu0Ae0kEQHft0vvQm5MJRmW1eblYbNHG0pes0W2UxBMufXhvr/FsBHQmXglrsfURn&#10;p3vnQzYsf3IJwRwoWR2kUlGwTblXlpwYzskhfhP6T25Kk76gmyzNRgL+CjGP358gOulx4JXsCrq+&#10;OLE80PZGV3EcPZNqvGPKSk88BupGEv1QDlNfSqjOyKiFcbBxEfHSgv1GSY9DXVD39cisoES909iV&#10;zWK5DFsQhWW2SlGw15by2sI0R6iCekrG696Pm3M0VjYtRhrnQMMtdrKWkeTQ8jGrKW8c3Mj9tGRh&#10;M67l6PXjV7D7DgAA//8DAFBLAwQUAAYACAAAACEAcOTZCd4AAAAIAQAADwAAAGRycy9kb3ducmV2&#10;LnhtbEyPwU7DMBBE70j8g7VIXBB1StKShDgVQgLBDQqCqxtvk4h4HWw3DX/PcoLjzoxm31Sb2Q5i&#10;Qh96RwqWiwQEUuNMT62Ct9f7yxxEiJqMHhyhgm8MsKlPTypdGnekF5y2sRVcQqHUCroYx1LK0HRo&#10;dVi4EYm9vfNWRz59K43XRy63g7xKkrW0uif+0OkR7zpsPrcHqyDPHqeP8JQ+vzfr/VDEi+vp4csr&#10;dX42396AiDjHvzD84jM61My0cwcyQQwKeEhkdZkWINgu0lUGYsfKKs9A1pX8P6D+AQAA//8DAFBL&#10;AQItABQABgAIAAAAIQC2gziS/gAAAOEBAAATAAAAAAAAAAAAAAAAAAAAAABbQ29udGVudF9UeXBl&#10;c10ueG1sUEsBAi0AFAAGAAgAAAAhADj9If/WAAAAlAEAAAsAAAAAAAAAAAAAAAAALwEAAF9yZWxz&#10;Ly5yZWxzUEsBAi0AFAAGAAgAAAAhAFuHyG8qAgAAUgQAAA4AAAAAAAAAAAAAAAAALgIAAGRycy9l&#10;Mm9Eb2MueG1sUEsBAi0AFAAGAAgAAAAhAHDk2QneAAAACAEAAA8AAAAAAAAAAAAAAAAAhAQAAGRy&#10;cy9kb3ducmV2LnhtbFBLBQYAAAAABAAEAPMAAACPBQAAAAA=&#10;">
                <v:textbox>
                  <w:txbxContent>
                    <w:p w14:paraId="051031A1" w14:textId="77777777" w:rsidR="002843E2" w:rsidRPr="00190EAA" w:rsidRDefault="002843E2" w:rsidP="002843E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[Component’s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Name]#</w:t>
                      </w:r>
                      <w:proofErr w:type="gramEnd"/>
                      <w:r>
                        <w:rPr>
                          <w:b/>
                          <w:bCs/>
                        </w:rPr>
                        <w:t>[Component’s Category]#[Address]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After all the required input has been filled, </w:t>
      </w:r>
      <w:r>
        <w:rPr>
          <w:b/>
          <w:bCs/>
        </w:rPr>
        <w:t xml:space="preserve">save the input file named “PCComponent.txt” </w:t>
      </w:r>
      <w:r>
        <w:t xml:space="preserve">with the following format and </w:t>
      </w:r>
      <w:r>
        <w:rPr>
          <w:b/>
          <w:bCs/>
        </w:rPr>
        <w:t xml:space="preserve">show success message </w:t>
      </w:r>
      <w:r>
        <w:t>to the user.</w:t>
      </w:r>
    </w:p>
    <w:p w14:paraId="3D00017F" w14:textId="77777777" w:rsidR="002843E2" w:rsidRDefault="002843E2" w:rsidP="002843E2">
      <w:pPr>
        <w:spacing w:line="360" w:lineRule="auto"/>
      </w:pPr>
    </w:p>
    <w:p w14:paraId="44464CB0" w14:textId="77777777" w:rsidR="002843E2" w:rsidRDefault="002843E2" w:rsidP="002843E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F110DC" wp14:editId="70208E0D">
            <wp:extent cx="6447600" cy="470071"/>
            <wp:effectExtent l="19050" t="1905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600" cy="4700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64329" w14:textId="587F7C1D" w:rsidR="002843E2" w:rsidRPr="00CD089D" w:rsidRDefault="002843E2" w:rsidP="00CD089D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90EAA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90EA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90EAA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90EA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5</w:t>
      </w:r>
      <w:r w:rsidRPr="00190EA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90EAA">
        <w:rPr>
          <w:b/>
          <w:bCs/>
          <w:i w:val="0"/>
          <w:iCs w:val="0"/>
          <w:color w:val="auto"/>
          <w:sz w:val="20"/>
          <w:szCs w:val="20"/>
        </w:rPr>
        <w:t>. Success</w:t>
      </w:r>
    </w:p>
    <w:p w14:paraId="085B1B98" w14:textId="77777777" w:rsidR="002843E2" w:rsidRDefault="002843E2" w:rsidP="002843E2"/>
    <w:p w14:paraId="2A3E4354" w14:textId="77777777" w:rsidR="002843E2" w:rsidRPr="00620D8B" w:rsidRDefault="002843E2" w:rsidP="002843E2"/>
    <w:p w14:paraId="31A9BCB5" w14:textId="77777777" w:rsidR="002843E2" w:rsidRDefault="002843E2" w:rsidP="002843E2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View Component</w:t>
      </w:r>
      <w:r w:rsidRPr="00763DF8">
        <w:t>(</w:t>
      </w:r>
      <w:r>
        <w:rPr>
          <w:b/>
          <w:bCs/>
        </w:rPr>
        <w:t>s</w:t>
      </w:r>
      <w:r w:rsidRPr="00763DF8">
        <w:t>)</w:t>
      </w:r>
    </w:p>
    <w:p w14:paraId="57B9361E" w14:textId="77777777" w:rsidR="002843E2" w:rsidRDefault="002843E2" w:rsidP="002843E2">
      <w:pPr>
        <w:spacing w:line="360" w:lineRule="auto"/>
        <w:ind w:left="720" w:firstLine="360"/>
      </w:pPr>
      <w:r>
        <w:t xml:space="preserve">The second option of the menu allows the user to </w:t>
      </w:r>
      <w:r>
        <w:rPr>
          <w:b/>
          <w:bCs/>
        </w:rPr>
        <w:t xml:space="preserve">view all data read by file system. </w:t>
      </w:r>
      <w:r>
        <w:t>The process follows the following steps which are:</w:t>
      </w:r>
    </w:p>
    <w:p w14:paraId="775E1498" w14:textId="77777777" w:rsidR="002843E2" w:rsidRDefault="002843E2" w:rsidP="002843E2">
      <w:pPr>
        <w:pStyle w:val="ListParagraph"/>
        <w:numPr>
          <w:ilvl w:val="0"/>
          <w:numId w:val="29"/>
        </w:numPr>
        <w:spacing w:line="360" w:lineRule="auto"/>
      </w:pPr>
      <w:r>
        <w:rPr>
          <w:b/>
          <w:bCs/>
        </w:rPr>
        <w:t xml:space="preserve">Check </w:t>
      </w:r>
      <w:r>
        <w:t xml:space="preserve">if item list </w:t>
      </w:r>
      <w:r>
        <w:rPr>
          <w:b/>
          <w:bCs/>
        </w:rPr>
        <w:t>has any data</w:t>
      </w:r>
      <w:r>
        <w:t xml:space="preserve">. If the component list </w:t>
      </w:r>
      <w:r w:rsidRPr="00190EAA">
        <w:rPr>
          <w:b/>
          <w:bCs/>
        </w:rPr>
        <w:t>didn’t have any data</w:t>
      </w:r>
      <w:r>
        <w:t xml:space="preserve">, the application </w:t>
      </w:r>
      <w:r>
        <w:rPr>
          <w:b/>
          <w:bCs/>
        </w:rPr>
        <w:t xml:space="preserve">shows an error message </w:t>
      </w:r>
      <w:r>
        <w:t>to the user.</w:t>
      </w:r>
    </w:p>
    <w:p w14:paraId="6F48FEC1" w14:textId="77777777" w:rsidR="002843E2" w:rsidRDefault="002843E2" w:rsidP="002843E2">
      <w:pPr>
        <w:pStyle w:val="ListParagraph"/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2BF68987" wp14:editId="2C06BCD0">
            <wp:extent cx="6447600" cy="746715"/>
            <wp:effectExtent l="19050" t="1905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600" cy="746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235E9" w14:textId="77777777" w:rsidR="002843E2" w:rsidRPr="00620D8B" w:rsidRDefault="002843E2" w:rsidP="002843E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486422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48642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486422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48642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6</w:t>
      </w:r>
      <w:r w:rsidRPr="0048642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486422">
        <w:rPr>
          <w:b/>
          <w:bCs/>
          <w:i w:val="0"/>
          <w:iCs w:val="0"/>
          <w:color w:val="auto"/>
          <w:sz w:val="20"/>
          <w:szCs w:val="20"/>
        </w:rPr>
        <w:t>. View validation</w:t>
      </w:r>
    </w:p>
    <w:p w14:paraId="78BB18F6" w14:textId="77777777" w:rsidR="002843E2" w:rsidRPr="00E104AB" w:rsidRDefault="002843E2" w:rsidP="002843E2">
      <w:pPr>
        <w:pStyle w:val="ListParagraph"/>
        <w:numPr>
          <w:ilvl w:val="0"/>
          <w:numId w:val="29"/>
        </w:numPr>
        <w:spacing w:line="360" w:lineRule="auto"/>
      </w:pPr>
      <w:r>
        <w:t xml:space="preserve">Otherwise, if the component list </w:t>
      </w:r>
      <w:r>
        <w:rPr>
          <w:b/>
          <w:bCs/>
        </w:rPr>
        <w:t xml:space="preserve">already filled or have list of components, </w:t>
      </w:r>
      <w:r>
        <w:t xml:space="preserve">the application will </w:t>
      </w:r>
      <w:r>
        <w:rPr>
          <w:b/>
          <w:bCs/>
        </w:rPr>
        <w:t xml:space="preserve">show all files received using </w:t>
      </w:r>
      <w:proofErr w:type="spellStart"/>
      <w:r>
        <w:rPr>
          <w:b/>
          <w:bCs/>
        </w:rPr>
        <w:t>KThread</w:t>
      </w:r>
      <w:proofErr w:type="spellEnd"/>
      <w:r>
        <w:rPr>
          <w:b/>
          <w:bCs/>
        </w:rPr>
        <w:t xml:space="preserve"> and Scheduler </w:t>
      </w:r>
      <w:r w:rsidRPr="0069693B">
        <w:t>(</w:t>
      </w:r>
      <w:r>
        <w:rPr>
          <w:b/>
          <w:bCs/>
        </w:rPr>
        <w:t>FIFO Concept</w:t>
      </w:r>
      <w:r w:rsidRPr="006D55FE">
        <w:t>)</w:t>
      </w:r>
      <w:r>
        <w:rPr>
          <w:b/>
          <w:bCs/>
        </w:rPr>
        <w:t xml:space="preserve">. </w:t>
      </w:r>
      <w:r>
        <w:t xml:space="preserve">The item </w:t>
      </w:r>
      <w:r w:rsidRPr="00E104AB">
        <w:rPr>
          <w:b/>
          <w:bCs/>
        </w:rPr>
        <w:t>will be</w:t>
      </w:r>
      <w:r>
        <w:t xml:space="preserve"> </w:t>
      </w:r>
      <w:r>
        <w:rPr>
          <w:b/>
          <w:bCs/>
        </w:rPr>
        <w:t xml:space="preserve">shown with delay 1000 </w:t>
      </w:r>
      <w:proofErr w:type="spellStart"/>
      <w:r>
        <w:rPr>
          <w:b/>
          <w:bCs/>
        </w:rPr>
        <w:t>miliseconds</w:t>
      </w:r>
      <w:proofErr w:type="spellEnd"/>
      <w:r>
        <w:rPr>
          <w:b/>
          <w:bCs/>
        </w:rPr>
        <w:t xml:space="preserve"> </w:t>
      </w:r>
      <w:r w:rsidRPr="009B0538">
        <w:t>(</w:t>
      </w:r>
      <w:r>
        <w:rPr>
          <w:b/>
          <w:bCs/>
        </w:rPr>
        <w:t>using Thread sleep</w:t>
      </w:r>
      <w:r w:rsidRPr="009B0538">
        <w:t>)</w:t>
      </w:r>
    </w:p>
    <w:p w14:paraId="3CB99618" w14:textId="77777777" w:rsidR="002843E2" w:rsidRDefault="002843E2" w:rsidP="002843E2">
      <w:pPr>
        <w:pStyle w:val="ListParagraph"/>
        <w:spacing w:line="360" w:lineRule="auto"/>
        <w:ind w:left="1440"/>
        <w:rPr>
          <w:b/>
          <w:bCs/>
        </w:rPr>
      </w:pPr>
    </w:p>
    <w:p w14:paraId="36BFF2F5" w14:textId="77777777" w:rsidR="002843E2" w:rsidRDefault="002843E2" w:rsidP="002843E2">
      <w:pPr>
        <w:pStyle w:val="ListParagraph"/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198636F4" wp14:editId="4CF6FBBE">
            <wp:extent cx="6447600" cy="1434984"/>
            <wp:effectExtent l="19050" t="1905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600" cy="1434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86B7B" w14:textId="77777777" w:rsidR="002843E2" w:rsidRPr="008C4197" w:rsidRDefault="002843E2" w:rsidP="002843E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104AB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E104AB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104AB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E104AB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7</w:t>
      </w:r>
      <w:r w:rsidRPr="00E104AB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104AB">
        <w:rPr>
          <w:b/>
          <w:bCs/>
          <w:i w:val="0"/>
          <w:iCs w:val="0"/>
          <w:color w:val="auto"/>
          <w:sz w:val="20"/>
          <w:szCs w:val="20"/>
        </w:rPr>
        <w:t>. View all data</w:t>
      </w:r>
    </w:p>
    <w:p w14:paraId="15A03CA8" w14:textId="77777777" w:rsidR="002843E2" w:rsidRDefault="002843E2" w:rsidP="002843E2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>Deliver</w:t>
      </w:r>
    </w:p>
    <w:p w14:paraId="3F43ACF5" w14:textId="77777777" w:rsidR="002843E2" w:rsidRDefault="002843E2" w:rsidP="002843E2">
      <w:pPr>
        <w:spacing w:line="360" w:lineRule="auto"/>
        <w:ind w:left="720" w:firstLine="360"/>
      </w:pPr>
      <w:r>
        <w:t xml:space="preserve">The third option in the menu allows the user to </w:t>
      </w:r>
      <w:r w:rsidRPr="00E104AB">
        <w:rPr>
          <w:b/>
          <w:bCs/>
        </w:rPr>
        <w:t xml:space="preserve">deliver all </w:t>
      </w:r>
      <w:r>
        <w:rPr>
          <w:b/>
          <w:bCs/>
        </w:rPr>
        <w:t>components</w:t>
      </w:r>
      <w:r w:rsidRPr="00E104AB">
        <w:rPr>
          <w:b/>
          <w:bCs/>
        </w:rPr>
        <w:t xml:space="preserve"> in the list.</w:t>
      </w:r>
      <w:r>
        <w:t xml:space="preserve"> The deleting process follows the following steps:</w:t>
      </w:r>
    </w:p>
    <w:p w14:paraId="224F0820" w14:textId="77777777" w:rsidR="002843E2" w:rsidRDefault="002843E2" w:rsidP="002843E2">
      <w:pPr>
        <w:pStyle w:val="ListParagraph"/>
        <w:numPr>
          <w:ilvl w:val="0"/>
          <w:numId w:val="29"/>
        </w:numPr>
        <w:spacing w:line="360" w:lineRule="auto"/>
      </w:pPr>
      <w:r>
        <w:rPr>
          <w:b/>
          <w:bCs/>
        </w:rPr>
        <w:t xml:space="preserve">Check </w:t>
      </w:r>
      <w:r>
        <w:t xml:space="preserve">if the component list </w:t>
      </w:r>
      <w:r>
        <w:rPr>
          <w:b/>
          <w:bCs/>
        </w:rPr>
        <w:t xml:space="preserve">has any data. </w:t>
      </w:r>
      <w:r>
        <w:t xml:space="preserve">If the component list </w:t>
      </w:r>
      <w:r>
        <w:rPr>
          <w:b/>
          <w:bCs/>
        </w:rPr>
        <w:t>didn’t have any data,</w:t>
      </w:r>
      <w:r>
        <w:t xml:space="preserve"> the application will </w:t>
      </w:r>
      <w:r>
        <w:rPr>
          <w:b/>
          <w:bCs/>
        </w:rPr>
        <w:t xml:space="preserve">show an error message </w:t>
      </w:r>
      <w:r>
        <w:t>to the user.</w:t>
      </w:r>
    </w:p>
    <w:p w14:paraId="4CF7744A" w14:textId="77777777" w:rsidR="002843E2" w:rsidRDefault="002843E2" w:rsidP="002843E2">
      <w:pPr>
        <w:pStyle w:val="ListParagraph"/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3A247E57" wp14:editId="250FB30A">
            <wp:extent cx="6447600" cy="746715"/>
            <wp:effectExtent l="19050" t="1905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600" cy="746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50B5B" w14:textId="77777777" w:rsidR="002843E2" w:rsidRDefault="002843E2" w:rsidP="002843E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935575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935575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935575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935575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8</w:t>
      </w:r>
      <w:r w:rsidRPr="00935575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935575">
        <w:rPr>
          <w:b/>
          <w:bCs/>
          <w:i w:val="0"/>
          <w:iCs w:val="0"/>
          <w:color w:val="auto"/>
          <w:sz w:val="20"/>
          <w:szCs w:val="20"/>
        </w:rPr>
        <w:t>. Deliver validation</w:t>
      </w:r>
    </w:p>
    <w:p w14:paraId="2A017F0C" w14:textId="77777777" w:rsidR="002843E2" w:rsidRPr="0050438A" w:rsidRDefault="002843E2" w:rsidP="002843E2">
      <w:pPr>
        <w:pStyle w:val="ListParagraph"/>
        <w:numPr>
          <w:ilvl w:val="0"/>
          <w:numId w:val="29"/>
        </w:numPr>
        <w:spacing w:line="360" w:lineRule="auto"/>
      </w:pPr>
      <w:r>
        <w:t xml:space="preserve">Otherwise, the application </w:t>
      </w:r>
      <w:r w:rsidRPr="00935575">
        <w:rPr>
          <w:b/>
          <w:bCs/>
        </w:rPr>
        <w:t>will</w:t>
      </w:r>
      <w:r>
        <w:t xml:space="preserve"> </w:t>
      </w:r>
      <w:r>
        <w:rPr>
          <w:b/>
          <w:bCs/>
        </w:rPr>
        <w:t>print all item on the list while removing them from the list one by one using FIFO Concept.</w:t>
      </w:r>
      <w:r>
        <w:t xml:space="preserve"> The item </w:t>
      </w:r>
      <w:r w:rsidRPr="00E104AB">
        <w:rPr>
          <w:b/>
          <w:bCs/>
        </w:rPr>
        <w:t>will be</w:t>
      </w:r>
      <w:r>
        <w:t xml:space="preserve"> </w:t>
      </w:r>
      <w:r>
        <w:rPr>
          <w:b/>
          <w:bCs/>
        </w:rPr>
        <w:t xml:space="preserve">shown with delay 1000 </w:t>
      </w:r>
      <w:proofErr w:type="spellStart"/>
      <w:r>
        <w:rPr>
          <w:b/>
          <w:bCs/>
        </w:rPr>
        <w:t>miliseconds</w:t>
      </w:r>
      <w:proofErr w:type="spellEnd"/>
      <w:r>
        <w:rPr>
          <w:b/>
          <w:bCs/>
        </w:rPr>
        <w:t xml:space="preserve"> (using Thread sleep).</w:t>
      </w:r>
    </w:p>
    <w:p w14:paraId="1673B2CC" w14:textId="77777777" w:rsidR="002843E2" w:rsidRDefault="002843E2" w:rsidP="002843E2">
      <w:pPr>
        <w:pStyle w:val="ListParagraph"/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66543B88" wp14:editId="487CB363">
            <wp:extent cx="6447600" cy="1667174"/>
            <wp:effectExtent l="19050" t="1905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600" cy="1667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9F01DD" w14:textId="77777777" w:rsidR="002843E2" w:rsidRDefault="002843E2" w:rsidP="002843E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50438A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50438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50438A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50438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9</w:t>
      </w:r>
      <w:r w:rsidRPr="0050438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50438A">
        <w:rPr>
          <w:b/>
          <w:bCs/>
          <w:i w:val="0"/>
          <w:iCs w:val="0"/>
          <w:color w:val="auto"/>
          <w:sz w:val="20"/>
          <w:szCs w:val="20"/>
        </w:rPr>
        <w:t xml:space="preserve">. Deliver </w:t>
      </w:r>
      <w:r>
        <w:rPr>
          <w:b/>
          <w:bCs/>
          <w:i w:val="0"/>
          <w:iCs w:val="0"/>
          <w:color w:val="auto"/>
          <w:sz w:val="20"/>
          <w:szCs w:val="20"/>
        </w:rPr>
        <w:t>components</w:t>
      </w:r>
    </w:p>
    <w:p w14:paraId="42177F9C" w14:textId="77777777" w:rsidR="002843E2" w:rsidRPr="00347253" w:rsidRDefault="002843E2" w:rsidP="002843E2">
      <w:pPr>
        <w:pStyle w:val="ListParagraph"/>
        <w:numPr>
          <w:ilvl w:val="0"/>
          <w:numId w:val="29"/>
        </w:numPr>
        <w:spacing w:line="360" w:lineRule="auto"/>
        <w:jc w:val="both"/>
      </w:pPr>
      <w:r>
        <w:t xml:space="preserve">After the component’s delivery has been </w:t>
      </w:r>
      <w:r>
        <w:rPr>
          <w:b/>
          <w:bCs/>
        </w:rPr>
        <w:t xml:space="preserve">completed successfully, Update the data </w:t>
      </w:r>
      <w:r>
        <w:t xml:space="preserve">in file </w:t>
      </w:r>
      <w:r>
        <w:rPr>
          <w:b/>
        </w:rPr>
        <w:t xml:space="preserve">“PCComponent.txt” </w:t>
      </w:r>
      <w:r>
        <w:rPr>
          <w:bCs/>
        </w:rPr>
        <w:t xml:space="preserve">and direct the user back </w:t>
      </w:r>
      <w:r>
        <w:rPr>
          <w:b/>
        </w:rPr>
        <w:t>to the main menu.</w:t>
      </w:r>
    </w:p>
    <w:p w14:paraId="1A87551F" w14:textId="77777777" w:rsidR="002843E2" w:rsidRDefault="002843E2" w:rsidP="002843E2">
      <w:pPr>
        <w:spacing w:line="360" w:lineRule="auto"/>
        <w:jc w:val="both"/>
      </w:pPr>
    </w:p>
    <w:p w14:paraId="54D94ABF" w14:textId="77777777" w:rsidR="002843E2" w:rsidRDefault="002843E2" w:rsidP="002843E2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Exit</w:t>
      </w:r>
    </w:p>
    <w:p w14:paraId="2F155BFA" w14:textId="6BCFF4C3" w:rsidR="002843E2" w:rsidRDefault="002843E2" w:rsidP="002843E2">
      <w:pPr>
        <w:pStyle w:val="ListParagraph"/>
        <w:spacing w:line="360" w:lineRule="auto"/>
        <w:ind w:firstLine="360"/>
        <w:jc w:val="both"/>
        <w:rPr>
          <w:b/>
          <w:bCs/>
        </w:rPr>
      </w:pPr>
      <w:r>
        <w:t>If the user chooses the fo</w:t>
      </w:r>
      <w:r w:rsidR="0022743D">
        <w:t>u</w:t>
      </w:r>
      <w:r>
        <w:t xml:space="preserve">rth menu, the application will </w:t>
      </w:r>
      <w:r>
        <w:rPr>
          <w:b/>
          <w:bCs/>
        </w:rPr>
        <w:t xml:space="preserve">print tick of time using a timer </w:t>
      </w:r>
      <w:r>
        <w:t xml:space="preserve">and show </w:t>
      </w:r>
      <w:r w:rsidRPr="00347253">
        <w:rPr>
          <w:b/>
          <w:bCs/>
        </w:rPr>
        <w:t>the user a message</w:t>
      </w:r>
      <w:r>
        <w:rPr>
          <w:b/>
          <w:bCs/>
        </w:rPr>
        <w:t xml:space="preserve"> </w:t>
      </w:r>
      <w:r>
        <w:t xml:space="preserve">that says: </w:t>
      </w:r>
      <w:r w:rsidRPr="00347253">
        <w:rPr>
          <w:b/>
          <w:bCs/>
        </w:rPr>
        <w:t>“</w:t>
      </w:r>
      <w:r>
        <w:rPr>
          <w:b/>
          <w:bCs/>
        </w:rPr>
        <w:t xml:space="preserve">Thank you. </w:t>
      </w:r>
      <w:proofErr w:type="gramStart"/>
      <w:r>
        <w:rPr>
          <w:b/>
          <w:bCs/>
        </w:rPr>
        <w:t>Good Bye</w:t>
      </w:r>
      <w:proofErr w:type="gramEnd"/>
      <w:r>
        <w:rPr>
          <w:b/>
          <w:bCs/>
        </w:rPr>
        <w:t>!”.</w:t>
      </w:r>
    </w:p>
    <w:p w14:paraId="61765072" w14:textId="77777777" w:rsidR="002843E2" w:rsidRDefault="002843E2" w:rsidP="002843E2">
      <w:pPr>
        <w:pStyle w:val="ListParagraph"/>
        <w:spacing w:line="360" w:lineRule="auto"/>
        <w:ind w:firstLine="360"/>
        <w:jc w:val="both"/>
        <w:rPr>
          <w:b/>
          <w:bCs/>
        </w:rPr>
      </w:pPr>
    </w:p>
    <w:p w14:paraId="12F92253" w14:textId="77777777" w:rsidR="002843E2" w:rsidRDefault="002843E2" w:rsidP="002843E2">
      <w:pPr>
        <w:pStyle w:val="ListParagraph"/>
        <w:keepNext/>
        <w:spacing w:line="360" w:lineRule="auto"/>
        <w:ind w:left="0" w:firstLine="360"/>
        <w:jc w:val="center"/>
      </w:pPr>
      <w:r>
        <w:rPr>
          <w:noProof/>
        </w:rPr>
        <w:drawing>
          <wp:inline distT="0" distB="0" distL="0" distR="0" wp14:anchorId="72FAB4C7" wp14:editId="16F63201">
            <wp:extent cx="6447600" cy="487855"/>
            <wp:effectExtent l="19050" t="1905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600" cy="487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B5D5F" w14:textId="2DC94305" w:rsidR="000415E8" w:rsidRPr="00CD089D" w:rsidRDefault="002843E2" w:rsidP="00CD089D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347253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347253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347253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347253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10</w:t>
      </w:r>
      <w:r w:rsidRPr="00347253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347253">
        <w:rPr>
          <w:b/>
          <w:bCs/>
          <w:i w:val="0"/>
          <w:iCs w:val="0"/>
          <w:color w:val="auto"/>
          <w:sz w:val="20"/>
          <w:szCs w:val="20"/>
        </w:rPr>
        <w:t>. Exit</w:t>
      </w:r>
    </w:p>
    <w:sectPr w:rsidR="000415E8" w:rsidRPr="00CD089D" w:rsidSect="00706D1C">
      <w:headerReference w:type="default" r:id="rId18"/>
      <w:footerReference w:type="default" r:id="rId19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F5D665" w14:textId="77777777" w:rsidR="00F31A12" w:rsidRDefault="00F31A12">
      <w:r>
        <w:separator/>
      </w:r>
    </w:p>
  </w:endnote>
  <w:endnote w:type="continuationSeparator" w:id="0">
    <w:p w14:paraId="7C46AA1E" w14:textId="77777777" w:rsidR="00F31A12" w:rsidRDefault="00F31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F9DC56" w14:textId="77777777" w:rsidR="00BE24B4" w:rsidRPr="00D32597" w:rsidRDefault="00C85B11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427AD3" wp14:editId="436EE65D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0" t="0" r="0" b="0"/>
              <wp:wrapNone/>
              <wp:docPr id="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EFC0E" id="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vPjjmwAQAAWwMAAA4AAABkcnMvZTJvRG9jLnhtbKxTTW8bIRC9V8p/QNzrXVu11ay8ziFp&#10;cknbSEl+wBhYLyowCLB3/e874I/E7S3KHtAOb+Yx7w0sb0Zr2E6FqNG1fDqpOVNOoNRu0/LXl/uv&#10;3zmLCZwEg061fK8iv1ldfVkOvlEz7NFIFRiRuNgMvuV9Sr6pqih6ZSFO0CtHYIfBQqIwbCoZYCB2&#10;a6pZXS+qAYP0AYWKkXbvDiBfFf6uUyL97rqoEjMtp95SWUNZ12WtVktoNgF8r8WxD/hAGxa0o1PP&#10;VHeQgG2D/o/KahEwYpcmAm2FXaeFKiJIzrT+R85zD14VMeRO9Gef4ufRil+7p8C0bPmcMweWZsSm&#10;nJEtg48NobfuKWRhYnTP/hHFn5jB6gLNQfTEsx5+oiQK2CYsdoxdsLmahLKxGL5/s12NiQnaXSxm&#10;199qGo84gxU0p1IfYnpQaFn+abnRLlsCDeweYyq9QHPKyfsO77UxGYDGODa0/Ho+m5eSiEbLjGYs&#10;hs361gS2g3w3yld009EXeQG3Th7oegXyxylIoM0xoBLjjqZkHw7mrVHuyZOTWzRASrm4Ie/jUv72&#10;JlZ/AQAA//8DAFBLAwQUAAYACAAAACEAtesbG98AAAANAQAADwAAAGRycy9kb3ducmV2LnhtbEyP&#10;QUvDQBCF74L/YRnBS2k3TYtImk0Ra25erIrXaXaaBLOzaXbbRn+9UxD0MjDvMW/el69H16kTDaH1&#10;bGA+S0ARV962XBt4ey2n96BCRLbYeSYDXxRgXVxf5ZhZf+YXOm1jrSSEQ4YGmhj7TOtQNeQwzHxP&#10;LN7eDw6jrEOt7YBnCXedTpPkTjtsWT402NNjQ9Xn9ugMhPKdDuX3pJokH4vaU3rYPD+hMbc342Yl&#10;42EFKtIY/y7gwiD9oZBiO39kG1RnQGiigXS+AHVxk+VSlN2vootc/6cofgAAAP//AwBQSwECLQAU&#10;AAYACAAAACEAWiKTo/8AAADlAQAAEwAAAAAAAAAAAAAAAAAAAAAAW0NvbnRlbnRfVHlwZXNdLnht&#10;bFBLAQItABQABgAIAAAAIQCnSs841wAAAJYBAAALAAAAAAAAAAAAAAAAADABAABfcmVscy8ucmVs&#10;c1BLAQItABQABgAIAAAAIQBbz445sAEAAFsDAAAOAAAAAAAAAAAAAAAAADACAABkcnMvZTJvRG9j&#10;LnhtbFBLAQItABQABgAIAAAAIQC16xsb3wAAAA0BAAAPAAAAAAAAAAAAAAAAAAwEAABkcnMvZG93&#10;bnJldi54bWxQSwUGAAAAAAQABADzAAAAGAUAAAAA&#10;">
              <o:lock v:ext="edit" shapetype="f"/>
            </v:line>
          </w:pict>
        </mc:Fallback>
      </mc:AlternateContent>
    </w:r>
  </w:p>
  <w:p w14:paraId="2A86ADF4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0BCC33E6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3A3D39" w14:textId="77777777" w:rsidR="00F31A12" w:rsidRDefault="00F31A12">
      <w:r>
        <w:separator/>
      </w:r>
    </w:p>
  </w:footnote>
  <w:footnote w:type="continuationSeparator" w:id="0">
    <w:p w14:paraId="41207570" w14:textId="77777777" w:rsidR="00F31A12" w:rsidRDefault="00F31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D11AB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6A9B98D4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6E42F772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4E4E67"/>
    <w:multiLevelType w:val="hybridMultilevel"/>
    <w:tmpl w:val="3D6000E4"/>
    <w:lvl w:ilvl="0" w:tplc="8FBA3838">
      <w:start w:val="1"/>
      <w:numFmt w:val="decimal"/>
      <w:lvlText w:val="%1."/>
      <w:lvlJc w:val="left"/>
      <w:pPr>
        <w:ind w:left="1440" w:hanging="360"/>
      </w:pPr>
      <w:rPr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4E2C27"/>
    <w:multiLevelType w:val="hybridMultilevel"/>
    <w:tmpl w:val="FFF03B4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8091A"/>
    <w:multiLevelType w:val="hybridMultilevel"/>
    <w:tmpl w:val="E60CEA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E024F5"/>
    <w:multiLevelType w:val="hybridMultilevel"/>
    <w:tmpl w:val="D1D8FEBE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2BB73A37"/>
    <w:multiLevelType w:val="hybridMultilevel"/>
    <w:tmpl w:val="3AE606EE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A2E47C4"/>
    <w:multiLevelType w:val="hybridMultilevel"/>
    <w:tmpl w:val="50AC5E6C"/>
    <w:lvl w:ilvl="0" w:tplc="38090001">
      <w:start w:val="1"/>
      <w:numFmt w:val="bullet"/>
      <w:lvlText w:val=""/>
      <w:lvlJc w:val="left"/>
      <w:pPr>
        <w:ind w:left="13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12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4A835A59"/>
    <w:multiLevelType w:val="hybridMultilevel"/>
    <w:tmpl w:val="A874F2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FD14EB"/>
    <w:multiLevelType w:val="hybridMultilevel"/>
    <w:tmpl w:val="538ED7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5A3A22"/>
    <w:multiLevelType w:val="hybridMultilevel"/>
    <w:tmpl w:val="7766078A"/>
    <w:lvl w:ilvl="0" w:tplc="8BCC92E6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940329"/>
    <w:multiLevelType w:val="hybridMultilevel"/>
    <w:tmpl w:val="6C1867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5E7F94"/>
    <w:multiLevelType w:val="hybridMultilevel"/>
    <w:tmpl w:val="685AAD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861AE3"/>
    <w:multiLevelType w:val="hybridMultilevel"/>
    <w:tmpl w:val="CF50AC6C"/>
    <w:lvl w:ilvl="0" w:tplc="38090003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75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7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9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1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3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5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7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95" w:hanging="360"/>
      </w:pPr>
      <w:rPr>
        <w:rFonts w:ascii="Wingdings" w:hAnsi="Wingdings" w:hint="default"/>
      </w:rPr>
    </w:lvl>
  </w:abstractNum>
  <w:abstractNum w:abstractNumId="26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6"/>
  </w:num>
  <w:num w:numId="3">
    <w:abstractNumId w:val="8"/>
  </w:num>
  <w:num w:numId="4">
    <w:abstractNumId w:val="20"/>
  </w:num>
  <w:num w:numId="5">
    <w:abstractNumId w:val="10"/>
  </w:num>
  <w:num w:numId="6">
    <w:abstractNumId w:val="15"/>
  </w:num>
  <w:num w:numId="7">
    <w:abstractNumId w:val="13"/>
  </w:num>
  <w:num w:numId="8">
    <w:abstractNumId w:val="23"/>
  </w:num>
  <w:num w:numId="9">
    <w:abstractNumId w:val="4"/>
  </w:num>
  <w:num w:numId="10">
    <w:abstractNumId w:val="7"/>
  </w:num>
  <w:num w:numId="11">
    <w:abstractNumId w:val="8"/>
  </w:num>
  <w:num w:numId="12">
    <w:abstractNumId w:val="3"/>
  </w:num>
  <w:num w:numId="13">
    <w:abstractNumId w:val="21"/>
  </w:num>
  <w:num w:numId="14">
    <w:abstractNumId w:val="14"/>
  </w:num>
  <w:num w:numId="15">
    <w:abstractNumId w:val="0"/>
  </w:num>
  <w:num w:numId="16">
    <w:abstractNumId w:val="21"/>
  </w:num>
  <w:num w:numId="17">
    <w:abstractNumId w:val="3"/>
  </w:num>
  <w:num w:numId="18">
    <w:abstractNumId w:val="26"/>
  </w:num>
  <w:num w:numId="19">
    <w:abstractNumId w:val="9"/>
  </w:num>
  <w:num w:numId="20">
    <w:abstractNumId w:val="1"/>
  </w:num>
  <w:num w:numId="21">
    <w:abstractNumId w:val="24"/>
  </w:num>
  <w:num w:numId="22">
    <w:abstractNumId w:val="22"/>
  </w:num>
  <w:num w:numId="23">
    <w:abstractNumId w:val="5"/>
  </w:num>
  <w:num w:numId="24">
    <w:abstractNumId w:val="6"/>
  </w:num>
  <w:num w:numId="25">
    <w:abstractNumId w:val="25"/>
  </w:num>
  <w:num w:numId="26">
    <w:abstractNumId w:val="11"/>
  </w:num>
  <w:num w:numId="27">
    <w:abstractNumId w:val="17"/>
  </w:num>
  <w:num w:numId="28">
    <w:abstractNumId w:val="19"/>
  </w:num>
  <w:num w:numId="29">
    <w:abstractNumId w:val="18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7B48"/>
    <w:rsid w:val="00031810"/>
    <w:rsid w:val="00033FB2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891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D6175"/>
    <w:rsid w:val="000D63FD"/>
    <w:rsid w:val="000E2B52"/>
    <w:rsid w:val="000E3FEE"/>
    <w:rsid w:val="000F260B"/>
    <w:rsid w:val="000F4822"/>
    <w:rsid w:val="001042DF"/>
    <w:rsid w:val="00104795"/>
    <w:rsid w:val="001267A6"/>
    <w:rsid w:val="00127B69"/>
    <w:rsid w:val="001336C3"/>
    <w:rsid w:val="00140FA6"/>
    <w:rsid w:val="00141F2B"/>
    <w:rsid w:val="00162F62"/>
    <w:rsid w:val="00170795"/>
    <w:rsid w:val="0017695D"/>
    <w:rsid w:val="00176C19"/>
    <w:rsid w:val="00181A70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F27E2"/>
    <w:rsid w:val="001F3F61"/>
    <w:rsid w:val="001F46C2"/>
    <w:rsid w:val="002066EE"/>
    <w:rsid w:val="0021012A"/>
    <w:rsid w:val="0021077F"/>
    <w:rsid w:val="00211022"/>
    <w:rsid w:val="00213D4C"/>
    <w:rsid w:val="002234F2"/>
    <w:rsid w:val="0022743D"/>
    <w:rsid w:val="002471AD"/>
    <w:rsid w:val="00247A28"/>
    <w:rsid w:val="00254875"/>
    <w:rsid w:val="00260AA6"/>
    <w:rsid w:val="002679EF"/>
    <w:rsid w:val="00271E37"/>
    <w:rsid w:val="00274EEC"/>
    <w:rsid w:val="002843E2"/>
    <w:rsid w:val="0028535A"/>
    <w:rsid w:val="00286DF6"/>
    <w:rsid w:val="002A28DE"/>
    <w:rsid w:val="002B0D89"/>
    <w:rsid w:val="002D6900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2642"/>
    <w:rsid w:val="00356A90"/>
    <w:rsid w:val="0035760A"/>
    <w:rsid w:val="00362AE2"/>
    <w:rsid w:val="003675CA"/>
    <w:rsid w:val="00381BA6"/>
    <w:rsid w:val="003979D0"/>
    <w:rsid w:val="003C23D0"/>
    <w:rsid w:val="003D0013"/>
    <w:rsid w:val="003E51B8"/>
    <w:rsid w:val="003E647C"/>
    <w:rsid w:val="003F2A35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317"/>
    <w:rsid w:val="004769C9"/>
    <w:rsid w:val="00477025"/>
    <w:rsid w:val="004A2C14"/>
    <w:rsid w:val="004A64E1"/>
    <w:rsid w:val="004B161B"/>
    <w:rsid w:val="004B483A"/>
    <w:rsid w:val="004C058C"/>
    <w:rsid w:val="004C6AAA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611F9"/>
    <w:rsid w:val="0057288B"/>
    <w:rsid w:val="00577CD0"/>
    <w:rsid w:val="005819D2"/>
    <w:rsid w:val="00582454"/>
    <w:rsid w:val="005835FB"/>
    <w:rsid w:val="00583969"/>
    <w:rsid w:val="005915E6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439C8"/>
    <w:rsid w:val="00643B45"/>
    <w:rsid w:val="00650882"/>
    <w:rsid w:val="00652BF6"/>
    <w:rsid w:val="006611CB"/>
    <w:rsid w:val="0066445D"/>
    <w:rsid w:val="0066799E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D206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37B84"/>
    <w:rsid w:val="00743D4A"/>
    <w:rsid w:val="00764298"/>
    <w:rsid w:val="00767610"/>
    <w:rsid w:val="00780A61"/>
    <w:rsid w:val="007847CE"/>
    <w:rsid w:val="00796972"/>
    <w:rsid w:val="00796E58"/>
    <w:rsid w:val="007A36AB"/>
    <w:rsid w:val="007B11BC"/>
    <w:rsid w:val="007D3FB4"/>
    <w:rsid w:val="007D7BE0"/>
    <w:rsid w:val="007E2F1C"/>
    <w:rsid w:val="007E5FC6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274CD"/>
    <w:rsid w:val="00832BDA"/>
    <w:rsid w:val="00832FED"/>
    <w:rsid w:val="00833617"/>
    <w:rsid w:val="00846123"/>
    <w:rsid w:val="00852031"/>
    <w:rsid w:val="00854DDE"/>
    <w:rsid w:val="00857588"/>
    <w:rsid w:val="00870812"/>
    <w:rsid w:val="00871578"/>
    <w:rsid w:val="00882F51"/>
    <w:rsid w:val="00885D14"/>
    <w:rsid w:val="00890EBF"/>
    <w:rsid w:val="008A48B6"/>
    <w:rsid w:val="008A5A07"/>
    <w:rsid w:val="008A5BD2"/>
    <w:rsid w:val="008C2EE4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8F41AA"/>
    <w:rsid w:val="0090313A"/>
    <w:rsid w:val="0090795F"/>
    <w:rsid w:val="009163E8"/>
    <w:rsid w:val="00921591"/>
    <w:rsid w:val="009317F1"/>
    <w:rsid w:val="009341F2"/>
    <w:rsid w:val="0093602C"/>
    <w:rsid w:val="00943EE8"/>
    <w:rsid w:val="00945086"/>
    <w:rsid w:val="00951930"/>
    <w:rsid w:val="009600A3"/>
    <w:rsid w:val="009650BE"/>
    <w:rsid w:val="00966C0C"/>
    <w:rsid w:val="00970696"/>
    <w:rsid w:val="00983239"/>
    <w:rsid w:val="00984CAD"/>
    <w:rsid w:val="0099487D"/>
    <w:rsid w:val="00996837"/>
    <w:rsid w:val="009976D7"/>
    <w:rsid w:val="009C0AB8"/>
    <w:rsid w:val="009C4931"/>
    <w:rsid w:val="009D3530"/>
    <w:rsid w:val="009E013E"/>
    <w:rsid w:val="009E1011"/>
    <w:rsid w:val="009F5E75"/>
    <w:rsid w:val="009F6A34"/>
    <w:rsid w:val="00A032A7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1BB0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0C0C"/>
    <w:rsid w:val="00AE2280"/>
    <w:rsid w:val="00AE3E05"/>
    <w:rsid w:val="00AE5D87"/>
    <w:rsid w:val="00AF3F0A"/>
    <w:rsid w:val="00AF646C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37A53"/>
    <w:rsid w:val="00B40F95"/>
    <w:rsid w:val="00B4343A"/>
    <w:rsid w:val="00B46588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B317B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40EB4"/>
    <w:rsid w:val="00C46A52"/>
    <w:rsid w:val="00C47B9C"/>
    <w:rsid w:val="00C47E5A"/>
    <w:rsid w:val="00C53B6D"/>
    <w:rsid w:val="00C5576D"/>
    <w:rsid w:val="00C639A1"/>
    <w:rsid w:val="00C658BD"/>
    <w:rsid w:val="00C6661A"/>
    <w:rsid w:val="00C66E6A"/>
    <w:rsid w:val="00C85B11"/>
    <w:rsid w:val="00C9141A"/>
    <w:rsid w:val="00C94BC0"/>
    <w:rsid w:val="00C9734B"/>
    <w:rsid w:val="00CA35BE"/>
    <w:rsid w:val="00CB13D8"/>
    <w:rsid w:val="00CB78B7"/>
    <w:rsid w:val="00CC3977"/>
    <w:rsid w:val="00CD089D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37D"/>
    <w:rsid w:val="00D843FE"/>
    <w:rsid w:val="00D86F59"/>
    <w:rsid w:val="00D937B9"/>
    <w:rsid w:val="00D939C5"/>
    <w:rsid w:val="00DA0DB4"/>
    <w:rsid w:val="00DA4B79"/>
    <w:rsid w:val="00DA7A95"/>
    <w:rsid w:val="00DB1975"/>
    <w:rsid w:val="00DB5A44"/>
    <w:rsid w:val="00DD66F4"/>
    <w:rsid w:val="00DE5055"/>
    <w:rsid w:val="00E0352E"/>
    <w:rsid w:val="00E0596C"/>
    <w:rsid w:val="00E16614"/>
    <w:rsid w:val="00E21BA6"/>
    <w:rsid w:val="00E25050"/>
    <w:rsid w:val="00E3219E"/>
    <w:rsid w:val="00E36B55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6858"/>
    <w:rsid w:val="00F31A12"/>
    <w:rsid w:val="00F4265B"/>
    <w:rsid w:val="00F50E69"/>
    <w:rsid w:val="00F659B7"/>
    <w:rsid w:val="00F7250C"/>
    <w:rsid w:val="00F75178"/>
    <w:rsid w:val="00F865BD"/>
    <w:rsid w:val="00F95761"/>
    <w:rsid w:val="00FA1998"/>
    <w:rsid w:val="00FA589D"/>
    <w:rsid w:val="00FC458D"/>
    <w:rsid w:val="00FD0A00"/>
    <w:rsid w:val="00FD2C52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A46F21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2843E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33</TotalTime>
  <Pages>6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EDWARD</cp:lastModifiedBy>
  <cp:revision>70</cp:revision>
  <cp:lastPrinted>2012-09-10T04:38:00Z</cp:lastPrinted>
  <dcterms:created xsi:type="dcterms:W3CDTF">2020-11-01T11:25:00Z</dcterms:created>
  <dcterms:modified xsi:type="dcterms:W3CDTF">2020-12-24T09:17:00Z</dcterms:modified>
</cp:coreProperties>
</file>